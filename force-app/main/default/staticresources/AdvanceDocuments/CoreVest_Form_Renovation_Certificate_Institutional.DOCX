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3C43C0" w14:textId="77777777" w:rsidR="00F815D3" w:rsidRPr="00FE4AA9" w:rsidRDefault="00CD3C97" w:rsidP="007A2F45">
      <w:pPr>
        <w:pStyle w:val="CenterBoldUnderscore"/>
        <w:spacing w:before="0"/>
        <w:rPr>
          <w:sz w:val="22"/>
          <w:szCs w:val="22"/>
          <w:u w:val="none"/>
        </w:rPr>
      </w:pPr>
      <w:r w:rsidRPr="00FE4AA9">
        <w:rPr>
          <w:sz w:val="22"/>
          <w:szCs w:val="22"/>
          <w:u w:val="none"/>
        </w:rPr>
        <w:t xml:space="preserve">COREVEST </w:t>
      </w:r>
      <w:r w:rsidR="00F815D3" w:rsidRPr="00FE4AA9">
        <w:rPr>
          <w:sz w:val="22"/>
          <w:szCs w:val="22"/>
          <w:u w:val="none"/>
        </w:rPr>
        <w:t>AMERICAN FINANCE LENDER LLC</w:t>
      </w:r>
    </w:p>
    <w:p w14:paraId="12FFFB3D" w14:textId="77777777" w:rsidR="007A2F45" w:rsidRPr="00FE4AA9" w:rsidRDefault="00A35F2E" w:rsidP="00F815D3">
      <w:pPr>
        <w:pStyle w:val="CenterBoldUnderscore"/>
        <w:spacing w:before="160"/>
        <w:rPr>
          <w:sz w:val="22"/>
          <w:szCs w:val="22"/>
        </w:rPr>
      </w:pPr>
      <w:r w:rsidRPr="00FE4AA9">
        <w:rPr>
          <w:sz w:val="22"/>
          <w:szCs w:val="22"/>
        </w:rPr>
        <w:t>RENOVATION CERTIFICATE</w:t>
      </w:r>
    </w:p>
    <w:p w14:paraId="01560883" w14:textId="77777777" w:rsidR="007A2F45" w:rsidRPr="005A1A12" w:rsidRDefault="007A2F45" w:rsidP="007A2F45">
      <w:pPr>
        <w:pStyle w:val="FlushLeft"/>
        <w:jc w:val="center"/>
        <w:rPr>
          <w:sz w:val="22"/>
          <w:szCs w:val="22"/>
        </w:rPr>
      </w:pPr>
      <w:r w:rsidRPr="005A1A12">
        <w:rPr>
          <w:sz w:val="22"/>
          <w:szCs w:val="22"/>
        </w:rPr>
        <w:t xml:space="preserve">Dated </w:t>
      </w:r>
      <w:r w:rsidR="0086541B" w:rsidRPr="005A1A12">
        <w:rPr>
          <w:sz w:val="22"/>
          <w:szCs w:val="22"/>
        </w:rPr>
        <w:t>{Id | today}</w:t>
      </w:r>
    </w:p>
    <w:p w14:paraId="5C9149A7" w14:textId="1AFD7CDF" w:rsidR="00C42DF4" w:rsidRPr="00FE4AA9" w:rsidRDefault="00305AC7" w:rsidP="00C42DF4">
      <w:pPr>
        <w:rPr>
          <w:sz w:val="22"/>
          <w:szCs w:val="22"/>
        </w:rPr>
      </w:pPr>
      <w:r w:rsidRPr="00E61BCB">
        <w:rPr>
          <w:sz w:val="22"/>
          <w:szCs w:val="22"/>
        </w:rPr>
        <w:br/>
      </w:r>
      <w:proofErr w:type="spellStart"/>
      <w:r w:rsidR="00CD3C97" w:rsidRPr="00FE4AA9">
        <w:rPr>
          <w:bCs/>
          <w:sz w:val="22"/>
          <w:szCs w:val="22"/>
        </w:rPr>
        <w:t>CoreVest</w:t>
      </w:r>
      <w:proofErr w:type="spellEnd"/>
      <w:r w:rsidR="00CD3C97" w:rsidRPr="00FE4AA9">
        <w:rPr>
          <w:bCs/>
          <w:sz w:val="22"/>
          <w:szCs w:val="22"/>
        </w:rPr>
        <w:t xml:space="preserve"> </w:t>
      </w:r>
      <w:r w:rsidR="00720D28" w:rsidRPr="00FE4AA9">
        <w:rPr>
          <w:bCs/>
          <w:sz w:val="22"/>
          <w:szCs w:val="22"/>
        </w:rPr>
        <w:t>American Finance Lender</w:t>
      </w:r>
      <w:r w:rsidR="00C42DF4" w:rsidRPr="00FE4AA9">
        <w:rPr>
          <w:bCs/>
          <w:sz w:val="22"/>
          <w:szCs w:val="22"/>
        </w:rPr>
        <w:t xml:space="preserve"> LLC</w:t>
      </w:r>
      <w:r w:rsidR="00C42DF4" w:rsidRPr="00FE4AA9">
        <w:rPr>
          <w:bCs/>
          <w:sz w:val="22"/>
          <w:szCs w:val="22"/>
        </w:rPr>
        <w:br/>
      </w:r>
      <w:r w:rsidR="007D6C96" w:rsidRPr="007D6C96">
        <w:rPr>
          <w:color w:val="000000"/>
          <w:sz w:val="22"/>
          <w:szCs w:val="22"/>
        </w:rPr>
        <w:t>4 Park Plaza, Suite 900</w:t>
      </w:r>
    </w:p>
    <w:p w14:paraId="4CC3711F" w14:textId="77777777" w:rsidR="00C42DF4" w:rsidRPr="00FE4AA9" w:rsidRDefault="00C42DF4" w:rsidP="00C42DF4">
      <w:pPr>
        <w:rPr>
          <w:sz w:val="22"/>
          <w:szCs w:val="22"/>
        </w:rPr>
      </w:pPr>
      <w:r w:rsidRPr="00FE4AA9">
        <w:rPr>
          <w:sz w:val="22"/>
          <w:szCs w:val="22"/>
        </w:rPr>
        <w:t>Irvine, CA 92614-2529</w:t>
      </w:r>
    </w:p>
    <w:p w14:paraId="00D79552" w14:textId="77777777" w:rsidR="00C42DF4" w:rsidRPr="00FE4AA9" w:rsidRDefault="00C42DF4" w:rsidP="00C42DF4">
      <w:pPr>
        <w:pStyle w:val="FlushLeft"/>
        <w:spacing w:before="0"/>
        <w:rPr>
          <w:sz w:val="22"/>
          <w:szCs w:val="22"/>
        </w:rPr>
      </w:pPr>
      <w:r w:rsidRPr="00FE4AA9">
        <w:rPr>
          <w:sz w:val="22"/>
          <w:szCs w:val="22"/>
        </w:rPr>
        <w:t xml:space="preserve">Attn:  Gina </w:t>
      </w:r>
      <w:proofErr w:type="spellStart"/>
      <w:r w:rsidRPr="00FE4AA9">
        <w:rPr>
          <w:sz w:val="22"/>
          <w:szCs w:val="22"/>
        </w:rPr>
        <w:t>Lambis</w:t>
      </w:r>
      <w:proofErr w:type="spellEnd"/>
    </w:p>
    <w:p w14:paraId="69882335" w14:textId="77777777" w:rsidR="007A2F45" w:rsidRPr="00E61BCB" w:rsidRDefault="007A2F45" w:rsidP="007A2F45">
      <w:pPr>
        <w:pStyle w:val="FlushLeft"/>
        <w:spacing w:before="0"/>
        <w:rPr>
          <w:sz w:val="22"/>
          <w:szCs w:val="22"/>
        </w:rPr>
      </w:pPr>
    </w:p>
    <w:p w14:paraId="26BB9FD8" w14:textId="77777777" w:rsidR="007A2F45" w:rsidRPr="00E61BCB" w:rsidRDefault="007A2F45" w:rsidP="007A2F45">
      <w:pPr>
        <w:pStyle w:val="FlushLeft"/>
        <w:spacing w:before="0"/>
        <w:rPr>
          <w:sz w:val="22"/>
          <w:szCs w:val="22"/>
        </w:rPr>
      </w:pPr>
    </w:p>
    <w:tbl>
      <w:tblPr>
        <w:tblW w:w="0" w:type="auto"/>
        <w:tblInd w:w="828" w:type="dxa"/>
        <w:tblLook w:val="0000" w:firstRow="0" w:lastRow="0" w:firstColumn="0" w:lastColumn="0" w:noHBand="0" w:noVBand="0"/>
      </w:tblPr>
      <w:tblGrid>
        <w:gridCol w:w="596"/>
        <w:gridCol w:w="7936"/>
      </w:tblGrid>
      <w:tr w:rsidR="007A2F45" w:rsidRPr="00FE4AA9" w14:paraId="74AF2FD6" w14:textId="77777777" w:rsidTr="00E17A6A">
        <w:tc>
          <w:tcPr>
            <w:tcW w:w="600" w:type="dxa"/>
          </w:tcPr>
          <w:p w14:paraId="06EFDC84" w14:textId="77777777" w:rsidR="007A2F45" w:rsidRPr="00E61BCB" w:rsidRDefault="007A2F45" w:rsidP="00E17A6A">
            <w:pPr>
              <w:pStyle w:val="Body"/>
              <w:tabs>
                <w:tab w:val="clear" w:pos="-720"/>
              </w:tabs>
              <w:ind w:firstLine="0"/>
              <w:rPr>
                <w:sz w:val="22"/>
                <w:szCs w:val="22"/>
              </w:rPr>
            </w:pPr>
            <w:r w:rsidRPr="00E61BCB">
              <w:rPr>
                <w:sz w:val="22"/>
                <w:szCs w:val="22"/>
              </w:rPr>
              <w:t>Re:</w:t>
            </w:r>
          </w:p>
        </w:tc>
        <w:tc>
          <w:tcPr>
            <w:tcW w:w="8148" w:type="dxa"/>
          </w:tcPr>
          <w:p w14:paraId="3AEB6C86" w14:textId="7BDB1958" w:rsidR="00AD08C6" w:rsidRPr="00FE4AA9" w:rsidRDefault="00C42DF4" w:rsidP="00720D28">
            <w:pPr>
              <w:pStyle w:val="Body"/>
              <w:tabs>
                <w:tab w:val="clear" w:pos="-720"/>
              </w:tabs>
              <w:ind w:firstLine="0"/>
              <w:rPr>
                <w:b/>
                <w:bCs/>
                <w:sz w:val="22"/>
                <w:szCs w:val="22"/>
              </w:rPr>
            </w:pPr>
            <w:r w:rsidRPr="00FE4AA9">
              <w:rPr>
                <w:b/>
                <w:bCs/>
                <w:sz w:val="22"/>
                <w:szCs w:val="22"/>
              </w:rPr>
              <w:t>Loan No</w:t>
            </w:r>
            <w:r w:rsidRPr="005A1A12">
              <w:rPr>
                <w:b/>
                <w:bCs/>
                <w:sz w:val="22"/>
                <w:szCs w:val="22"/>
              </w:rPr>
              <w:t>.</w:t>
            </w:r>
            <w:r w:rsidRPr="005A1A12">
              <w:rPr>
                <w:bCs/>
                <w:sz w:val="22"/>
                <w:szCs w:val="22"/>
              </w:rPr>
              <w:t xml:space="preserve"> </w:t>
            </w:r>
            <w:r w:rsidR="0086541B" w:rsidRPr="005A1A12">
              <w:rPr>
                <w:bCs/>
                <w:color w:val="000000" w:themeColor="text1"/>
                <w:sz w:val="22"/>
                <w:szCs w:val="22"/>
              </w:rPr>
              <w:t>{</w:t>
            </w:r>
            <w:proofErr w:type="spellStart"/>
            <w:r w:rsidR="0086541B" w:rsidRPr="005A1A12">
              <w:rPr>
                <w:bCs/>
                <w:color w:val="000000" w:themeColor="text1"/>
                <w:sz w:val="22"/>
                <w:szCs w:val="22"/>
              </w:rPr>
              <w:t>Deal__r.Deal_Loan_Number__c</w:t>
            </w:r>
            <w:proofErr w:type="spellEnd"/>
            <w:r w:rsidR="0086541B" w:rsidRPr="005A1A12">
              <w:rPr>
                <w:bCs/>
                <w:color w:val="000000" w:themeColor="text1"/>
                <w:sz w:val="22"/>
                <w:szCs w:val="22"/>
              </w:rPr>
              <w:t>}</w:t>
            </w:r>
            <w:r w:rsidR="0086541B" w:rsidRPr="00075D47">
              <w:rPr>
                <w:bCs/>
                <w:color w:val="000000" w:themeColor="text1"/>
              </w:rPr>
              <w:t xml:space="preserve"> </w:t>
            </w:r>
            <w:r w:rsidRPr="00FE4AA9">
              <w:rPr>
                <w:bCs/>
                <w:sz w:val="22"/>
                <w:szCs w:val="22"/>
              </w:rPr>
              <w:t xml:space="preserve"> in the maximum amount of </w:t>
            </w:r>
            <w:r w:rsidR="0086541B" w:rsidRPr="005A1A12">
              <w:rPr>
                <w:bCs/>
                <w:color w:val="000000" w:themeColor="text1"/>
                <w:sz w:val="22"/>
                <w:szCs w:val="22"/>
              </w:rPr>
              <w:t>{</w:t>
            </w:r>
            <w:proofErr w:type="spellStart"/>
            <w:r w:rsidR="0086541B" w:rsidRPr="005A1A12">
              <w:rPr>
                <w:bCs/>
                <w:color w:val="000000" w:themeColor="text1"/>
                <w:sz w:val="22"/>
                <w:szCs w:val="22"/>
              </w:rPr>
              <w:t>Deal__r.LOC_Commitment__c</w:t>
            </w:r>
            <w:proofErr w:type="spellEnd"/>
            <w:r w:rsidR="0086541B" w:rsidRPr="005A1A12">
              <w:rPr>
                <w:bCs/>
                <w:color w:val="000000" w:themeColor="text1"/>
                <w:sz w:val="22"/>
                <w:szCs w:val="22"/>
              </w:rPr>
              <w:t xml:space="preserve"> | </w:t>
            </w:r>
            <w:proofErr w:type="spellStart"/>
            <w:r w:rsidR="0086541B" w:rsidRPr="005A1A12">
              <w:rPr>
                <w:bCs/>
                <w:color w:val="000000" w:themeColor="text1"/>
                <w:sz w:val="22"/>
                <w:szCs w:val="22"/>
              </w:rPr>
              <w:t>formatCurrency</w:t>
            </w:r>
            <w:proofErr w:type="spellEnd"/>
            <w:r w:rsidR="0086541B" w:rsidRPr="005A1A12">
              <w:rPr>
                <w:bCs/>
                <w:color w:val="000000" w:themeColor="text1"/>
                <w:sz w:val="22"/>
                <w:szCs w:val="22"/>
              </w:rPr>
              <w:t>}</w:t>
            </w:r>
            <w:r w:rsidR="0086541B" w:rsidRPr="00075D47">
              <w:rPr>
                <w:bCs/>
                <w:color w:val="000000" w:themeColor="text1"/>
              </w:rPr>
              <w:t xml:space="preserve"> </w:t>
            </w:r>
            <w:r w:rsidRPr="00FE4AA9">
              <w:rPr>
                <w:bCs/>
                <w:sz w:val="22"/>
                <w:szCs w:val="22"/>
              </w:rPr>
              <w:t xml:space="preserve"> </w:t>
            </w:r>
            <w:r w:rsidRPr="00FE4AA9">
              <w:rPr>
                <w:b/>
                <w:bCs/>
                <w:sz w:val="22"/>
                <w:szCs w:val="22"/>
              </w:rPr>
              <w:t>("Loan Amount</w:t>
            </w:r>
            <w:r w:rsidRPr="00FE4AA9">
              <w:rPr>
                <w:bCs/>
                <w:sz w:val="22"/>
                <w:szCs w:val="22"/>
              </w:rPr>
              <w:t xml:space="preserve">") from </w:t>
            </w:r>
            <w:r w:rsidR="00CD3C97" w:rsidRPr="00FE4AA9">
              <w:rPr>
                <w:bCs/>
                <w:sz w:val="22"/>
                <w:szCs w:val="22"/>
              </w:rPr>
              <w:t>COREVEST</w:t>
            </w:r>
            <w:r w:rsidR="00720D28" w:rsidRPr="00FE4AA9">
              <w:rPr>
                <w:bCs/>
                <w:sz w:val="22"/>
                <w:szCs w:val="22"/>
              </w:rPr>
              <w:t xml:space="preserve"> AMERICAN FINANCE LENDER</w:t>
            </w:r>
            <w:r w:rsidRPr="00FE4AA9">
              <w:rPr>
                <w:bCs/>
                <w:sz w:val="22"/>
                <w:szCs w:val="22"/>
              </w:rPr>
              <w:t xml:space="preserve"> LLC, a Delaware limited liability company ("</w:t>
            </w:r>
            <w:r w:rsidRPr="00FE4AA9">
              <w:rPr>
                <w:b/>
                <w:bCs/>
                <w:sz w:val="22"/>
                <w:szCs w:val="22"/>
              </w:rPr>
              <w:t>Lender")</w:t>
            </w:r>
            <w:r w:rsidRPr="00FE4AA9">
              <w:rPr>
                <w:bCs/>
                <w:sz w:val="22"/>
                <w:szCs w:val="22"/>
              </w:rPr>
              <w:t xml:space="preserve"> </w:t>
            </w:r>
            <w:r w:rsidRPr="005A1A12">
              <w:rPr>
                <w:bCs/>
                <w:sz w:val="22"/>
                <w:szCs w:val="22"/>
              </w:rPr>
              <w:t xml:space="preserve">to </w:t>
            </w:r>
            <w:r w:rsidR="0086541B" w:rsidRPr="005A1A12">
              <w:rPr>
                <w:bCs/>
                <w:sz w:val="22"/>
                <w:szCs w:val="22"/>
              </w:rPr>
              <w:t>{</w:t>
            </w:r>
            <w:r w:rsidR="00F55DF4">
              <w:rPr>
                <w:bCs/>
                <w:sz w:val="22"/>
                <w:szCs w:val="22"/>
              </w:rPr>
              <w:t>Deal__r.Borrower_Entity__</w:t>
            </w:r>
            <w:proofErr w:type="spellStart"/>
            <w:r w:rsidR="00F55DF4">
              <w:rPr>
                <w:bCs/>
                <w:sz w:val="22"/>
                <w:szCs w:val="22"/>
              </w:rPr>
              <w:t>r.Name</w:t>
            </w:r>
            <w:proofErr w:type="spellEnd"/>
            <w:r w:rsidR="0086541B" w:rsidRPr="005A1A12">
              <w:rPr>
                <w:bCs/>
                <w:sz w:val="22"/>
                <w:szCs w:val="22"/>
              </w:rPr>
              <w:t xml:space="preserve">} </w:t>
            </w:r>
            <w:r w:rsidRPr="005A1A12">
              <w:rPr>
                <w:bCs/>
                <w:sz w:val="22"/>
                <w:szCs w:val="22"/>
              </w:rPr>
              <w:t xml:space="preserve"> </w:t>
            </w:r>
            <w:r w:rsidRPr="005A1A12">
              <w:rPr>
                <w:b/>
                <w:bCs/>
                <w:sz w:val="22"/>
                <w:szCs w:val="22"/>
              </w:rPr>
              <w:t>(</w:t>
            </w:r>
            <w:r w:rsidR="00A35F2E" w:rsidRPr="005A1A12">
              <w:rPr>
                <w:b/>
                <w:bCs/>
                <w:sz w:val="22"/>
                <w:szCs w:val="22"/>
              </w:rPr>
              <w:t>"</w:t>
            </w:r>
            <w:r w:rsidR="00A35F2E" w:rsidRPr="00FE4AA9">
              <w:rPr>
                <w:b/>
                <w:bCs/>
                <w:sz w:val="22"/>
                <w:szCs w:val="22"/>
              </w:rPr>
              <w:t>Borrower")</w:t>
            </w:r>
            <w:r w:rsidR="00A35F2E" w:rsidRPr="00FE4AA9">
              <w:rPr>
                <w:b/>
                <w:bCs/>
                <w:sz w:val="22"/>
                <w:szCs w:val="22"/>
              </w:rPr>
              <w:br/>
              <w:t>Property Address</w:t>
            </w:r>
            <w:r w:rsidR="00C119AF" w:rsidRPr="00FE4AA9">
              <w:rPr>
                <w:b/>
                <w:bCs/>
                <w:sz w:val="22"/>
                <w:szCs w:val="22"/>
              </w:rPr>
              <w:t>(es)</w:t>
            </w:r>
            <w:r w:rsidRPr="00FE4AA9">
              <w:rPr>
                <w:b/>
                <w:bCs/>
                <w:sz w:val="22"/>
                <w:szCs w:val="22"/>
              </w:rPr>
              <w:t xml:space="preserve">:  </w:t>
            </w:r>
            <w:r w:rsidR="00C119AF" w:rsidRPr="00FE4AA9">
              <w:rPr>
                <w:bCs/>
                <w:sz w:val="22"/>
                <w:szCs w:val="22"/>
              </w:rPr>
              <w:t xml:space="preserve">See attached </w:t>
            </w:r>
            <w:r w:rsidR="00C119AF" w:rsidRPr="00FE4AA9">
              <w:rPr>
                <w:b/>
                <w:bCs/>
                <w:sz w:val="22"/>
                <w:szCs w:val="22"/>
                <w:u w:val="single"/>
              </w:rPr>
              <w:t>Exhibit A</w:t>
            </w:r>
            <w:r w:rsidR="00A35F2E" w:rsidRPr="00FE4AA9">
              <w:rPr>
                <w:bCs/>
                <w:sz w:val="22"/>
                <w:szCs w:val="22"/>
              </w:rPr>
              <w:br/>
            </w:r>
            <w:r w:rsidR="009057C2" w:rsidRPr="00FE4AA9">
              <w:rPr>
                <w:b/>
                <w:bCs/>
                <w:sz w:val="22"/>
                <w:szCs w:val="22"/>
              </w:rPr>
              <w:t>Approved Renovation Costs</w:t>
            </w:r>
            <w:r w:rsidR="009057C2" w:rsidRPr="00FE4AA9">
              <w:rPr>
                <w:bCs/>
                <w:sz w:val="22"/>
                <w:szCs w:val="22"/>
              </w:rPr>
              <w:t xml:space="preserve">: </w:t>
            </w:r>
            <w:r w:rsidR="00C119AF" w:rsidRPr="00FE4AA9">
              <w:rPr>
                <w:bCs/>
                <w:sz w:val="22"/>
                <w:szCs w:val="22"/>
              </w:rPr>
              <w:t xml:space="preserve">See attached </w:t>
            </w:r>
            <w:r w:rsidR="00C119AF" w:rsidRPr="00FE4AA9">
              <w:rPr>
                <w:b/>
                <w:bCs/>
                <w:sz w:val="22"/>
                <w:szCs w:val="22"/>
                <w:u w:val="single"/>
              </w:rPr>
              <w:t>Exhibit A</w:t>
            </w:r>
            <w:r w:rsidRPr="00FE4AA9">
              <w:rPr>
                <w:b/>
                <w:bCs/>
                <w:sz w:val="22"/>
                <w:szCs w:val="22"/>
              </w:rPr>
              <w:br/>
            </w:r>
          </w:p>
        </w:tc>
      </w:tr>
    </w:tbl>
    <w:p w14:paraId="7FCB18CD" w14:textId="77777777" w:rsidR="00C42DF4" w:rsidRPr="00FE4AA9" w:rsidRDefault="00C42DF4" w:rsidP="00C42DF4">
      <w:pPr>
        <w:pStyle w:val="Body"/>
        <w:rPr>
          <w:sz w:val="22"/>
          <w:szCs w:val="22"/>
        </w:rPr>
      </w:pPr>
      <w:r w:rsidRPr="00FE4AA9">
        <w:rPr>
          <w:sz w:val="22"/>
          <w:szCs w:val="22"/>
        </w:rPr>
        <w:t xml:space="preserve">Lender and Borrower are parties to that certain </w:t>
      </w:r>
      <w:r w:rsidRPr="00FE4AA9">
        <w:rPr>
          <w:bCs/>
          <w:sz w:val="22"/>
          <w:szCs w:val="22"/>
        </w:rPr>
        <w:t xml:space="preserve">Loan Agreement dated </w:t>
      </w:r>
      <w:r w:rsidR="00005207" w:rsidRPr="00FE4AA9">
        <w:rPr>
          <w:bCs/>
          <w:sz w:val="22"/>
          <w:szCs w:val="22"/>
        </w:rPr>
        <w:t xml:space="preserve">as of </w:t>
      </w:r>
      <w:r w:rsidR="0086541B" w:rsidRPr="00AE662E">
        <w:rPr>
          <w:shd w:val="clear" w:color="auto" w:fill="FFFFFF"/>
        </w:rPr>
        <w:t>{</w:t>
      </w:r>
      <w:proofErr w:type="spellStart"/>
      <w:r w:rsidR="0086541B">
        <w:rPr>
          <w:bCs/>
        </w:rPr>
        <w:t>Deal__</w:t>
      </w:r>
      <w:proofErr w:type="gramStart"/>
      <w:r w:rsidR="0086541B">
        <w:rPr>
          <w:bCs/>
        </w:rPr>
        <w:t>r.Loan</w:t>
      </w:r>
      <w:proofErr w:type="gramEnd"/>
      <w:r w:rsidR="0086541B">
        <w:rPr>
          <w:bCs/>
        </w:rPr>
        <w:t>_Effective_Date__c</w:t>
      </w:r>
      <w:proofErr w:type="spellEnd"/>
      <w:r w:rsidR="0086541B">
        <w:rPr>
          <w:shd w:val="clear" w:color="auto" w:fill="FFFFFF"/>
        </w:rPr>
        <w:t xml:space="preserve"> | </w:t>
      </w:r>
      <w:proofErr w:type="spellStart"/>
      <w:r w:rsidR="0086541B">
        <w:rPr>
          <w:shd w:val="clear" w:color="auto" w:fill="FFFFFF"/>
        </w:rPr>
        <w:t>formatDate</w:t>
      </w:r>
      <w:proofErr w:type="spellEnd"/>
      <w:r w:rsidR="0086541B" w:rsidRPr="00AE662E">
        <w:rPr>
          <w:shd w:val="clear" w:color="auto" w:fill="FFFFFF"/>
        </w:rPr>
        <w:t>}</w:t>
      </w:r>
      <w:r w:rsidR="0086541B" w:rsidRPr="00AE662E">
        <w:rPr>
          <w:bCs/>
        </w:rPr>
        <w:t xml:space="preserve"> </w:t>
      </w:r>
      <w:r w:rsidRPr="00FE4AA9">
        <w:rPr>
          <w:bCs/>
          <w:sz w:val="22"/>
          <w:szCs w:val="22"/>
        </w:rPr>
        <w:t>(together with any and all amendments thereto, the "</w:t>
      </w:r>
      <w:r w:rsidRPr="00FE4AA9">
        <w:rPr>
          <w:b/>
          <w:bCs/>
          <w:sz w:val="22"/>
          <w:szCs w:val="22"/>
        </w:rPr>
        <w:t>Loan Agreement</w:t>
      </w:r>
      <w:r w:rsidRPr="00FE4AA9">
        <w:rPr>
          <w:bCs/>
          <w:sz w:val="22"/>
          <w:szCs w:val="22"/>
        </w:rPr>
        <w:t xml:space="preserve">").  </w:t>
      </w:r>
      <w:r w:rsidRPr="00FE4AA9">
        <w:rPr>
          <w:sz w:val="22"/>
          <w:szCs w:val="22"/>
        </w:rPr>
        <w:t>Unless otherwise defined herein, terms used herein with initial capital letters shall have the same meaning assigned to such terms in the Loan Agreement.</w:t>
      </w:r>
    </w:p>
    <w:p w14:paraId="2D837E9D" w14:textId="77777777" w:rsidR="007A2F45" w:rsidRPr="00FE4AA9" w:rsidRDefault="009057C2" w:rsidP="007A2F45">
      <w:pPr>
        <w:pStyle w:val="Body"/>
        <w:rPr>
          <w:sz w:val="22"/>
          <w:szCs w:val="22"/>
        </w:rPr>
      </w:pPr>
      <w:r w:rsidRPr="00FE4AA9">
        <w:rPr>
          <w:sz w:val="22"/>
          <w:szCs w:val="22"/>
        </w:rPr>
        <w:t>This Renovation Certificate is submitted to Lender in connection with the</w:t>
      </w:r>
      <w:r w:rsidR="00323D7C" w:rsidRPr="00FE4AA9">
        <w:rPr>
          <w:sz w:val="22"/>
          <w:szCs w:val="22"/>
        </w:rPr>
        <w:t xml:space="preserve"> Request for Advance</w:t>
      </w:r>
      <w:r w:rsidRPr="00FE4AA9">
        <w:rPr>
          <w:sz w:val="22"/>
          <w:szCs w:val="22"/>
        </w:rPr>
        <w:t>, of even date herewith</w:t>
      </w:r>
      <w:r w:rsidR="006C2669" w:rsidRPr="00FE4AA9">
        <w:rPr>
          <w:sz w:val="22"/>
          <w:szCs w:val="22"/>
        </w:rPr>
        <w:t xml:space="preserve"> (the "</w:t>
      </w:r>
      <w:r w:rsidR="006C2669" w:rsidRPr="00FE4AA9">
        <w:rPr>
          <w:b/>
          <w:sz w:val="22"/>
          <w:szCs w:val="22"/>
        </w:rPr>
        <w:t>Request for Advance</w:t>
      </w:r>
      <w:r w:rsidR="006C2669" w:rsidRPr="00FE4AA9">
        <w:rPr>
          <w:sz w:val="22"/>
          <w:szCs w:val="22"/>
        </w:rPr>
        <w:t>")</w:t>
      </w:r>
      <w:r w:rsidRPr="00FE4AA9">
        <w:rPr>
          <w:sz w:val="22"/>
          <w:szCs w:val="22"/>
        </w:rPr>
        <w:t>,</w:t>
      </w:r>
      <w:r w:rsidR="00323D7C" w:rsidRPr="00FE4AA9">
        <w:rPr>
          <w:sz w:val="22"/>
          <w:szCs w:val="22"/>
        </w:rPr>
        <w:t xml:space="preserve"> for the Property</w:t>
      </w:r>
      <w:r w:rsidR="000402EA" w:rsidRPr="00FE4AA9">
        <w:rPr>
          <w:sz w:val="22"/>
          <w:szCs w:val="22"/>
        </w:rPr>
        <w:t>(</w:t>
      </w:r>
      <w:proofErr w:type="spellStart"/>
      <w:r w:rsidR="000402EA" w:rsidRPr="00FE4AA9">
        <w:rPr>
          <w:sz w:val="22"/>
          <w:szCs w:val="22"/>
        </w:rPr>
        <w:t>ies</w:t>
      </w:r>
      <w:proofErr w:type="spellEnd"/>
      <w:r w:rsidR="000402EA" w:rsidRPr="00FE4AA9">
        <w:rPr>
          <w:sz w:val="22"/>
          <w:szCs w:val="22"/>
        </w:rPr>
        <w:t xml:space="preserve">) described on </w:t>
      </w:r>
      <w:r w:rsidR="000402EA" w:rsidRPr="00FE4AA9">
        <w:rPr>
          <w:b/>
          <w:sz w:val="22"/>
          <w:szCs w:val="22"/>
          <w:u w:val="single"/>
        </w:rPr>
        <w:t>Exhibit A</w:t>
      </w:r>
      <w:r w:rsidR="000402EA" w:rsidRPr="00FE4AA9">
        <w:rPr>
          <w:sz w:val="22"/>
          <w:szCs w:val="22"/>
        </w:rPr>
        <w:t xml:space="preserve"> hereto with regard to the Approved Renovation Costs set forth opposite each Property on </w:t>
      </w:r>
      <w:r w:rsidR="000402EA" w:rsidRPr="00FE4AA9">
        <w:rPr>
          <w:b/>
          <w:sz w:val="22"/>
          <w:szCs w:val="22"/>
          <w:u w:val="single"/>
        </w:rPr>
        <w:t>Exhibit A</w:t>
      </w:r>
      <w:r w:rsidR="000402EA" w:rsidRPr="00FE4AA9">
        <w:rPr>
          <w:sz w:val="22"/>
          <w:szCs w:val="22"/>
        </w:rPr>
        <w:t xml:space="preserve"> hereto</w:t>
      </w:r>
      <w:r w:rsidRPr="00FE4AA9">
        <w:rPr>
          <w:sz w:val="22"/>
          <w:szCs w:val="22"/>
        </w:rPr>
        <w:t xml:space="preserve">.  In </w:t>
      </w:r>
      <w:r w:rsidR="00C42DF4" w:rsidRPr="00FE4AA9">
        <w:rPr>
          <w:sz w:val="22"/>
          <w:szCs w:val="22"/>
        </w:rPr>
        <w:t xml:space="preserve">order to induce Lender to make the Advance requested </w:t>
      </w:r>
      <w:r w:rsidRPr="00FE4AA9">
        <w:rPr>
          <w:sz w:val="22"/>
          <w:szCs w:val="22"/>
        </w:rPr>
        <w:t>in such Request for Advance</w:t>
      </w:r>
      <w:r w:rsidR="00C42DF4" w:rsidRPr="00FE4AA9">
        <w:rPr>
          <w:sz w:val="22"/>
          <w:szCs w:val="22"/>
        </w:rPr>
        <w:t xml:space="preserve">, Borrower hereby represents, warrants and covenants the following to Lender as of the date hereof and as of the </w:t>
      </w:r>
      <w:r w:rsidR="00C119AF" w:rsidRPr="00FE4AA9">
        <w:rPr>
          <w:sz w:val="22"/>
          <w:szCs w:val="22"/>
        </w:rPr>
        <w:t>Advance Date.</w:t>
      </w:r>
    </w:p>
    <w:p w14:paraId="289D168B" w14:textId="77777777" w:rsidR="00C119AF" w:rsidRPr="00E61BCB" w:rsidRDefault="00C727A4" w:rsidP="00C727A4">
      <w:pPr>
        <w:pStyle w:val="Heading1"/>
        <w:rPr>
          <w:sz w:val="22"/>
          <w:szCs w:val="22"/>
        </w:rPr>
      </w:pPr>
      <w:r w:rsidRPr="00E61BCB">
        <w:rPr>
          <w:sz w:val="22"/>
          <w:szCs w:val="22"/>
        </w:rPr>
        <w:t xml:space="preserve">Attached as </w:t>
      </w:r>
      <w:r w:rsidRPr="00E61BCB">
        <w:rPr>
          <w:b/>
          <w:sz w:val="22"/>
          <w:szCs w:val="22"/>
          <w:u w:val="single"/>
        </w:rPr>
        <w:t>Exhibit B</w:t>
      </w:r>
      <w:r w:rsidRPr="00E61BCB">
        <w:rPr>
          <w:sz w:val="22"/>
          <w:szCs w:val="22"/>
        </w:rPr>
        <w:t xml:space="preserve"> hereto is a</w:t>
      </w:r>
      <w:r w:rsidR="00C119AF" w:rsidRPr="00E61BCB">
        <w:rPr>
          <w:sz w:val="22"/>
          <w:szCs w:val="22"/>
        </w:rPr>
        <w:t xml:space="preserve"> </w:t>
      </w:r>
      <w:r w:rsidRPr="00E61BCB">
        <w:rPr>
          <w:sz w:val="22"/>
          <w:szCs w:val="22"/>
        </w:rPr>
        <w:t xml:space="preserve">true, correct and complete </w:t>
      </w:r>
      <w:r w:rsidR="000402EA" w:rsidRPr="00E61BCB">
        <w:rPr>
          <w:sz w:val="22"/>
          <w:szCs w:val="22"/>
        </w:rPr>
        <w:t xml:space="preserve">itemized </w:t>
      </w:r>
      <w:r w:rsidR="00C119AF" w:rsidRPr="00E61BCB">
        <w:rPr>
          <w:sz w:val="22"/>
          <w:szCs w:val="22"/>
        </w:rPr>
        <w:t>description of the Approved Renovation Costs for which Borrower is requesting reimbursement</w:t>
      </w:r>
      <w:r w:rsidR="006C2669" w:rsidRPr="00E61BCB">
        <w:rPr>
          <w:sz w:val="22"/>
          <w:szCs w:val="22"/>
        </w:rPr>
        <w:t xml:space="preserve"> pursuant to the Request for Advance</w:t>
      </w:r>
      <w:r w:rsidR="00C119AF" w:rsidRPr="00E61BCB">
        <w:rPr>
          <w:sz w:val="22"/>
          <w:szCs w:val="22"/>
        </w:rPr>
        <w:t>, broken down by Property:</w:t>
      </w:r>
    </w:p>
    <w:p w14:paraId="2D768D3E" w14:textId="77777777" w:rsidR="000402EA" w:rsidRPr="00E61BCB" w:rsidRDefault="00C727A4" w:rsidP="00E6282B">
      <w:pPr>
        <w:pStyle w:val="Heading1"/>
        <w:rPr>
          <w:sz w:val="22"/>
          <w:szCs w:val="22"/>
        </w:rPr>
      </w:pPr>
      <w:r w:rsidRPr="00E61BCB">
        <w:rPr>
          <w:sz w:val="22"/>
          <w:szCs w:val="22"/>
        </w:rPr>
        <w:t xml:space="preserve">All of the </w:t>
      </w:r>
      <w:r w:rsidR="00E6698E" w:rsidRPr="00E61BCB">
        <w:rPr>
          <w:sz w:val="22"/>
          <w:szCs w:val="22"/>
        </w:rPr>
        <w:t xml:space="preserve">Approved Renovation Costs listed on </w:t>
      </w:r>
      <w:r w:rsidR="00E6698E" w:rsidRPr="00E61BCB">
        <w:rPr>
          <w:b/>
          <w:sz w:val="22"/>
          <w:szCs w:val="22"/>
          <w:u w:val="single"/>
        </w:rPr>
        <w:t>Exhibit B</w:t>
      </w:r>
      <w:r w:rsidR="00E6698E" w:rsidRPr="00E61BCB">
        <w:rPr>
          <w:sz w:val="22"/>
          <w:szCs w:val="22"/>
        </w:rPr>
        <w:t xml:space="preserve"> hereto were incurred </w:t>
      </w:r>
      <w:r w:rsidR="000064C5" w:rsidRPr="00E61BCB">
        <w:rPr>
          <w:sz w:val="22"/>
          <w:szCs w:val="22"/>
        </w:rPr>
        <w:t>in connection with</w:t>
      </w:r>
      <w:r w:rsidR="00E6698E" w:rsidRPr="00E61BCB">
        <w:rPr>
          <w:sz w:val="22"/>
          <w:szCs w:val="22"/>
        </w:rPr>
        <w:t xml:space="preserve"> renovation work </w:t>
      </w:r>
      <w:r w:rsidR="000064C5" w:rsidRPr="00E61BCB">
        <w:rPr>
          <w:sz w:val="22"/>
          <w:szCs w:val="22"/>
        </w:rPr>
        <w:t>("</w:t>
      </w:r>
      <w:r w:rsidR="000064C5" w:rsidRPr="00E61BCB">
        <w:rPr>
          <w:b/>
          <w:sz w:val="22"/>
          <w:szCs w:val="22"/>
        </w:rPr>
        <w:t>Renovation Work</w:t>
      </w:r>
      <w:r w:rsidR="000064C5" w:rsidRPr="00E61BCB">
        <w:rPr>
          <w:sz w:val="22"/>
          <w:szCs w:val="22"/>
        </w:rPr>
        <w:t xml:space="preserve">") </w:t>
      </w:r>
      <w:r w:rsidR="00E6698E" w:rsidRPr="00E61BCB">
        <w:rPr>
          <w:sz w:val="22"/>
          <w:szCs w:val="22"/>
        </w:rPr>
        <w:t>performed at the Property(</w:t>
      </w:r>
      <w:proofErr w:type="spellStart"/>
      <w:r w:rsidR="00E6698E" w:rsidRPr="00E61BCB">
        <w:rPr>
          <w:sz w:val="22"/>
          <w:szCs w:val="22"/>
        </w:rPr>
        <w:t>ies</w:t>
      </w:r>
      <w:proofErr w:type="spellEnd"/>
      <w:r w:rsidR="00E6698E" w:rsidRPr="00E61BCB">
        <w:rPr>
          <w:sz w:val="22"/>
          <w:szCs w:val="22"/>
        </w:rPr>
        <w:t xml:space="preserve">) </w:t>
      </w:r>
      <w:r w:rsidR="006B4177">
        <w:rPr>
          <w:sz w:val="22"/>
          <w:szCs w:val="22"/>
        </w:rPr>
        <w:t>a</w:t>
      </w:r>
      <w:r w:rsidR="000402EA" w:rsidRPr="00E61BCB">
        <w:rPr>
          <w:sz w:val="22"/>
          <w:szCs w:val="22"/>
        </w:rPr>
        <w:t xml:space="preserve">s </w:t>
      </w:r>
      <w:r w:rsidR="00E6698E" w:rsidRPr="00E61BCB">
        <w:rPr>
          <w:sz w:val="22"/>
          <w:szCs w:val="22"/>
        </w:rPr>
        <w:t xml:space="preserve">shown on </w:t>
      </w:r>
      <w:r w:rsidR="00E6698E" w:rsidRPr="00E61BCB">
        <w:rPr>
          <w:b/>
          <w:sz w:val="22"/>
          <w:szCs w:val="22"/>
          <w:u w:val="single"/>
        </w:rPr>
        <w:t>Exhibit B</w:t>
      </w:r>
      <w:r w:rsidR="000402EA" w:rsidRPr="00E61BCB">
        <w:rPr>
          <w:sz w:val="22"/>
          <w:szCs w:val="22"/>
        </w:rPr>
        <w:t xml:space="preserve"> hereto</w:t>
      </w:r>
      <w:r w:rsidR="000064C5" w:rsidRPr="00E61BCB">
        <w:rPr>
          <w:sz w:val="22"/>
          <w:szCs w:val="22"/>
        </w:rPr>
        <w:t xml:space="preserve">; </w:t>
      </w:r>
      <w:r w:rsidR="000402EA" w:rsidRPr="00E61BCB">
        <w:rPr>
          <w:sz w:val="22"/>
          <w:szCs w:val="22"/>
        </w:rPr>
        <w:t xml:space="preserve"> and </w:t>
      </w:r>
      <w:r w:rsidR="00E6698E" w:rsidRPr="00E61BCB">
        <w:rPr>
          <w:sz w:val="22"/>
          <w:szCs w:val="22"/>
        </w:rPr>
        <w:t>have been paid for in full by Borrower</w:t>
      </w:r>
      <w:r w:rsidR="000402EA" w:rsidRPr="00E61BCB">
        <w:rPr>
          <w:sz w:val="22"/>
          <w:szCs w:val="22"/>
        </w:rPr>
        <w:t>.</w:t>
      </w:r>
    </w:p>
    <w:p w14:paraId="38154696" w14:textId="77777777" w:rsidR="00E6282B" w:rsidRPr="00E61BCB" w:rsidRDefault="000402EA" w:rsidP="00E6282B">
      <w:pPr>
        <w:pStyle w:val="Heading1"/>
        <w:rPr>
          <w:sz w:val="22"/>
          <w:szCs w:val="22"/>
        </w:rPr>
      </w:pPr>
      <w:r w:rsidRPr="00E61BCB">
        <w:rPr>
          <w:sz w:val="22"/>
          <w:szCs w:val="22"/>
        </w:rPr>
        <w:t>None of the Approved Renovation Costs</w:t>
      </w:r>
      <w:r w:rsidR="006C2669" w:rsidRPr="00E61BCB">
        <w:rPr>
          <w:sz w:val="22"/>
          <w:szCs w:val="22"/>
        </w:rPr>
        <w:t xml:space="preserve"> which are the subject of the Request for Advance</w:t>
      </w:r>
      <w:r w:rsidRPr="00E61BCB">
        <w:rPr>
          <w:sz w:val="22"/>
          <w:szCs w:val="22"/>
        </w:rPr>
        <w:t xml:space="preserve"> have </w:t>
      </w:r>
      <w:r w:rsidR="000064C5" w:rsidRPr="00E61BCB">
        <w:rPr>
          <w:sz w:val="22"/>
          <w:szCs w:val="22"/>
        </w:rPr>
        <w:t>been the subject of a previous Advance.</w:t>
      </w:r>
    </w:p>
    <w:p w14:paraId="2341B1C6" w14:textId="77777777" w:rsidR="00E6698E" w:rsidRPr="00E61BCB" w:rsidRDefault="00E6698E" w:rsidP="00E6698E">
      <w:pPr>
        <w:pStyle w:val="Heading1"/>
        <w:rPr>
          <w:sz w:val="22"/>
          <w:szCs w:val="22"/>
        </w:rPr>
      </w:pPr>
      <w:proofErr w:type="gramStart"/>
      <w:r w:rsidRPr="00E61BCB">
        <w:rPr>
          <w:sz w:val="22"/>
          <w:szCs w:val="22"/>
        </w:rPr>
        <w:t>All of</w:t>
      </w:r>
      <w:proofErr w:type="gramEnd"/>
      <w:r w:rsidRPr="00E61BCB">
        <w:rPr>
          <w:sz w:val="22"/>
          <w:szCs w:val="22"/>
        </w:rPr>
        <w:t xml:space="preserve"> the Renovation Work has been completed in a good and workmanlike</w:t>
      </w:r>
      <w:r w:rsidR="006C2669" w:rsidRPr="00E61BCB">
        <w:rPr>
          <w:sz w:val="22"/>
          <w:szCs w:val="22"/>
        </w:rPr>
        <w:t xml:space="preserve">, lien free </w:t>
      </w:r>
      <w:r w:rsidRPr="00E61BCB">
        <w:rPr>
          <w:sz w:val="22"/>
          <w:szCs w:val="22"/>
        </w:rPr>
        <w:t>manner and in accordance with all applicable Legal Requirements.</w:t>
      </w:r>
    </w:p>
    <w:p w14:paraId="2A4DC522" w14:textId="77777777" w:rsidR="000064C5" w:rsidRPr="00E61BCB" w:rsidRDefault="000064C5" w:rsidP="000064C5">
      <w:pPr>
        <w:pStyle w:val="Heading1"/>
        <w:rPr>
          <w:sz w:val="22"/>
          <w:szCs w:val="22"/>
        </w:rPr>
      </w:pPr>
      <w:r w:rsidRPr="00E61BCB">
        <w:rPr>
          <w:sz w:val="22"/>
          <w:szCs w:val="22"/>
        </w:rPr>
        <w:t xml:space="preserve">For </w:t>
      </w:r>
      <w:r w:rsidR="000402EA" w:rsidRPr="00E61BCB">
        <w:rPr>
          <w:sz w:val="22"/>
          <w:szCs w:val="22"/>
        </w:rPr>
        <w:t>each</w:t>
      </w:r>
      <w:r w:rsidRPr="00E61BCB">
        <w:rPr>
          <w:sz w:val="22"/>
          <w:szCs w:val="22"/>
        </w:rPr>
        <w:t xml:space="preserve"> expenditure greater than $1,000, Borrower has delivered to Lender true and correct copies of the paid</w:t>
      </w:r>
      <w:r w:rsidR="00F519FB" w:rsidRPr="00E61BCB">
        <w:rPr>
          <w:sz w:val="22"/>
          <w:szCs w:val="22"/>
        </w:rPr>
        <w:t xml:space="preserve"> invoice, cancelled checks and other evidence</w:t>
      </w:r>
      <w:r w:rsidR="006C2669" w:rsidRPr="00E61BCB">
        <w:rPr>
          <w:sz w:val="22"/>
          <w:szCs w:val="22"/>
        </w:rPr>
        <w:t xml:space="preserve"> satisfactory to Lender</w:t>
      </w:r>
      <w:r w:rsidR="00F519FB" w:rsidRPr="00E61BCB">
        <w:rPr>
          <w:sz w:val="22"/>
          <w:szCs w:val="22"/>
        </w:rPr>
        <w:t xml:space="preserve"> that the Approved Renovation Costs have been paid for in full,</w:t>
      </w:r>
      <w:r w:rsidR="000402EA" w:rsidRPr="00E61BCB">
        <w:rPr>
          <w:sz w:val="22"/>
          <w:szCs w:val="22"/>
        </w:rPr>
        <w:t xml:space="preserve"> </w:t>
      </w:r>
      <w:r w:rsidR="00F519FB" w:rsidRPr="00E61BCB">
        <w:rPr>
          <w:sz w:val="22"/>
          <w:szCs w:val="22"/>
        </w:rPr>
        <w:t>including</w:t>
      </w:r>
      <w:r w:rsidR="000402EA" w:rsidRPr="00E61BCB">
        <w:rPr>
          <w:sz w:val="22"/>
          <w:szCs w:val="22"/>
        </w:rPr>
        <w:t xml:space="preserve">, true and correct copies of </w:t>
      </w:r>
      <w:r w:rsidR="00F519FB" w:rsidRPr="00E61BCB">
        <w:rPr>
          <w:sz w:val="22"/>
          <w:szCs w:val="22"/>
        </w:rPr>
        <w:t xml:space="preserve">unconditional </w:t>
      </w:r>
      <w:r w:rsidR="000402EA" w:rsidRPr="00E61BCB">
        <w:rPr>
          <w:sz w:val="22"/>
          <w:szCs w:val="22"/>
        </w:rPr>
        <w:t>mechanics lien releases</w:t>
      </w:r>
      <w:r w:rsidR="006C2669" w:rsidRPr="00E61BCB">
        <w:rPr>
          <w:sz w:val="22"/>
          <w:szCs w:val="22"/>
        </w:rPr>
        <w:t xml:space="preserve"> from all contractors and subcontractors providing labor, services or materials for the Renovation Work that is the subject of the Request for Advance</w:t>
      </w:r>
      <w:r w:rsidRPr="00E61BCB">
        <w:rPr>
          <w:sz w:val="22"/>
          <w:szCs w:val="22"/>
        </w:rPr>
        <w:t>.</w:t>
      </w:r>
    </w:p>
    <w:p w14:paraId="049078C8" w14:textId="77777777" w:rsidR="00354522" w:rsidRPr="00E61BCB" w:rsidRDefault="000064C5" w:rsidP="000064C5">
      <w:pPr>
        <w:pStyle w:val="Heading1"/>
        <w:rPr>
          <w:sz w:val="22"/>
          <w:szCs w:val="22"/>
        </w:rPr>
      </w:pPr>
      <w:r w:rsidRPr="00E61BCB">
        <w:rPr>
          <w:sz w:val="22"/>
          <w:szCs w:val="22"/>
        </w:rPr>
        <w:lastRenderedPageBreak/>
        <w:t>Borrower has delivered to Lender copies of all Permits</w:t>
      </w:r>
      <w:r w:rsidR="00354522" w:rsidRPr="00E61BCB">
        <w:rPr>
          <w:sz w:val="22"/>
          <w:szCs w:val="22"/>
        </w:rPr>
        <w:t xml:space="preserve"> required</w:t>
      </w:r>
      <w:r w:rsidRPr="00E61BCB">
        <w:rPr>
          <w:sz w:val="22"/>
          <w:szCs w:val="22"/>
        </w:rPr>
        <w:t xml:space="preserve"> for the Renovation Work</w:t>
      </w:r>
      <w:r w:rsidR="00354522" w:rsidRPr="00E61BCB">
        <w:rPr>
          <w:sz w:val="22"/>
          <w:szCs w:val="22"/>
        </w:rPr>
        <w:t>.</w:t>
      </w:r>
    </w:p>
    <w:p w14:paraId="35763273" w14:textId="77777777" w:rsidR="007A2F45" w:rsidRPr="00E61BCB" w:rsidRDefault="00997759" w:rsidP="00FE1BB7">
      <w:pPr>
        <w:pStyle w:val="Heading1"/>
        <w:rPr>
          <w:sz w:val="22"/>
          <w:szCs w:val="22"/>
        </w:rPr>
      </w:pPr>
      <w:r w:rsidRPr="00FE4AA9">
        <w:rPr>
          <w:sz w:val="22"/>
          <w:szCs w:val="22"/>
        </w:rPr>
        <w:t xml:space="preserve">The undersigned </w:t>
      </w:r>
      <w:r w:rsidRPr="00FE4AA9">
        <w:rPr>
          <w:b/>
          <w:sz w:val="22"/>
          <w:szCs w:val="22"/>
          <w:highlight w:val="yellow"/>
        </w:rPr>
        <w:t>[has/have]</w:t>
      </w:r>
      <w:r w:rsidRPr="00FE4AA9">
        <w:rPr>
          <w:sz w:val="22"/>
          <w:szCs w:val="22"/>
        </w:rPr>
        <w:t xml:space="preserve"> full power and authority, acting alone, </w:t>
      </w:r>
      <w:r w:rsidRPr="00FE4AA9">
        <w:rPr>
          <w:b/>
          <w:sz w:val="22"/>
          <w:szCs w:val="22"/>
          <w:highlight w:val="yellow"/>
        </w:rPr>
        <w:t>[or together,]</w:t>
      </w:r>
      <w:r w:rsidRPr="00FE4AA9">
        <w:rPr>
          <w:sz w:val="22"/>
          <w:szCs w:val="22"/>
        </w:rPr>
        <w:t xml:space="preserve"> to execute and deliver on behalf of Borrower this </w:t>
      </w:r>
      <w:r w:rsidR="00354522" w:rsidRPr="00FE4AA9">
        <w:rPr>
          <w:sz w:val="22"/>
          <w:szCs w:val="22"/>
        </w:rPr>
        <w:t>Renovation Certificate.</w:t>
      </w:r>
    </w:p>
    <w:p w14:paraId="127A3C8C" w14:textId="77777777" w:rsidR="007A2F45" w:rsidRPr="00FE4AA9" w:rsidRDefault="0079560B" w:rsidP="00FE1BB7">
      <w:pPr>
        <w:pStyle w:val="Heading1"/>
        <w:rPr>
          <w:sz w:val="22"/>
          <w:szCs w:val="22"/>
        </w:rPr>
      </w:pPr>
      <w:r w:rsidRPr="00FE4AA9">
        <w:rPr>
          <w:sz w:val="22"/>
          <w:szCs w:val="22"/>
        </w:rPr>
        <w:t xml:space="preserve">The information and documentation set forth herein or required to be provided to Lender in connection with this </w:t>
      </w:r>
      <w:r w:rsidR="00354522" w:rsidRPr="00FE4AA9">
        <w:rPr>
          <w:sz w:val="22"/>
          <w:szCs w:val="22"/>
        </w:rPr>
        <w:t>Renovation Certificate</w:t>
      </w:r>
      <w:r w:rsidRPr="00FE4AA9">
        <w:rPr>
          <w:sz w:val="22"/>
          <w:szCs w:val="22"/>
        </w:rPr>
        <w:t xml:space="preserve"> is true, correct and complete as of the date hereof and as of the Advance Date.</w:t>
      </w:r>
    </w:p>
    <w:p w14:paraId="7671875F" w14:textId="77777777" w:rsidR="0079560B" w:rsidRPr="00E61BCB" w:rsidRDefault="00354522" w:rsidP="0079560B">
      <w:pPr>
        <w:pStyle w:val="Heading1"/>
        <w:rPr>
          <w:sz w:val="22"/>
          <w:szCs w:val="22"/>
        </w:rPr>
      </w:pPr>
      <w:r w:rsidRPr="00FE4AA9">
        <w:rPr>
          <w:sz w:val="22"/>
          <w:szCs w:val="22"/>
        </w:rPr>
        <w:t>A signed copy of this Renovation Certificate</w:t>
      </w:r>
      <w:r w:rsidR="0079560B" w:rsidRPr="00FE4AA9">
        <w:rPr>
          <w:sz w:val="22"/>
          <w:szCs w:val="22"/>
        </w:rPr>
        <w:t xml:space="preserve"> delivered by facsimile, pdf or other electronic means, shall have the same import and effect as </w:t>
      </w:r>
      <w:r w:rsidRPr="00FE4AA9">
        <w:rPr>
          <w:sz w:val="22"/>
          <w:szCs w:val="22"/>
        </w:rPr>
        <w:t xml:space="preserve">an </w:t>
      </w:r>
      <w:r w:rsidR="0079560B" w:rsidRPr="00FE4AA9">
        <w:rPr>
          <w:sz w:val="22"/>
          <w:szCs w:val="22"/>
        </w:rPr>
        <w:t xml:space="preserve">original and shall be valid, enforceable and binding for the purposes of this </w:t>
      </w:r>
      <w:r w:rsidRPr="00FE4AA9">
        <w:rPr>
          <w:sz w:val="22"/>
          <w:szCs w:val="22"/>
        </w:rPr>
        <w:t>Renovation Certificate</w:t>
      </w:r>
      <w:r w:rsidR="0079560B" w:rsidRPr="00FE4AA9">
        <w:rPr>
          <w:sz w:val="22"/>
          <w:szCs w:val="22"/>
        </w:rPr>
        <w:t>.</w:t>
      </w:r>
    </w:p>
    <w:p w14:paraId="7C633068" w14:textId="77777777" w:rsidR="007A2F45" w:rsidRPr="00E61BCB" w:rsidRDefault="007A2F45" w:rsidP="007A2F45">
      <w:pPr>
        <w:pStyle w:val="FlushLeft"/>
        <w:ind w:left="4320"/>
        <w:rPr>
          <w:sz w:val="22"/>
          <w:szCs w:val="22"/>
        </w:rPr>
      </w:pPr>
      <w:r w:rsidRPr="00E61BCB">
        <w:rPr>
          <w:sz w:val="22"/>
          <w:szCs w:val="22"/>
        </w:rPr>
        <w:t>Borrower:</w:t>
      </w:r>
    </w:p>
    <w:p w14:paraId="04451160" w14:textId="7C07B3C3" w:rsidR="0086541B" w:rsidRPr="005A1A12" w:rsidRDefault="0086541B" w:rsidP="0086541B">
      <w:pPr>
        <w:spacing w:before="240"/>
        <w:ind w:left="3600" w:firstLine="720"/>
        <w:rPr>
          <w:sz w:val="22"/>
          <w:szCs w:val="22"/>
        </w:rPr>
      </w:pPr>
      <w:r w:rsidRPr="005A1A12">
        <w:rPr>
          <w:sz w:val="22"/>
          <w:szCs w:val="22"/>
        </w:rPr>
        <w:t>{</w:t>
      </w:r>
      <w:r w:rsidR="00F55DF4">
        <w:rPr>
          <w:sz w:val="22"/>
          <w:szCs w:val="22"/>
        </w:rPr>
        <w:t>Deal__</w:t>
      </w:r>
      <w:proofErr w:type="gramStart"/>
      <w:r w:rsidR="00F55DF4">
        <w:rPr>
          <w:sz w:val="22"/>
          <w:szCs w:val="22"/>
        </w:rPr>
        <w:t>r.Borrower</w:t>
      </w:r>
      <w:proofErr w:type="gramEnd"/>
      <w:r w:rsidR="00F55DF4">
        <w:rPr>
          <w:sz w:val="22"/>
          <w:szCs w:val="22"/>
        </w:rPr>
        <w:t>_Entity__</w:t>
      </w:r>
      <w:proofErr w:type="spellStart"/>
      <w:r w:rsidR="00F55DF4">
        <w:rPr>
          <w:sz w:val="22"/>
          <w:szCs w:val="22"/>
        </w:rPr>
        <w:t>r.Name</w:t>
      </w:r>
      <w:proofErr w:type="spellEnd"/>
      <w:r w:rsidRPr="005A1A12">
        <w:rPr>
          <w:sz w:val="22"/>
          <w:szCs w:val="22"/>
        </w:rPr>
        <w:t>}</w:t>
      </w:r>
    </w:p>
    <w:p w14:paraId="68B852A2" w14:textId="77777777" w:rsidR="00930828" w:rsidRPr="0086541B" w:rsidRDefault="0086541B" w:rsidP="0086541B">
      <w:pPr>
        <w:tabs>
          <w:tab w:val="right" w:pos="8820"/>
        </w:tabs>
        <w:spacing w:before="240"/>
        <w:ind w:left="4320"/>
        <w:rPr>
          <w:bCs/>
        </w:rPr>
        <w:sectPr w:rsidR="00930828" w:rsidRPr="0086541B" w:rsidSect="00232FA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 w:code="1"/>
          <w:pgMar w:top="1440" w:right="1440" w:bottom="1440" w:left="1440" w:header="720" w:footer="288" w:gutter="0"/>
          <w:pgNumType w:start="1"/>
          <w:cols w:space="720"/>
          <w:titlePg/>
          <w:docGrid w:linePitch="326"/>
        </w:sectPr>
      </w:pPr>
      <w:r>
        <w:rPr>
          <w:bCs/>
          <w:sz w:val="22"/>
          <w:szCs w:val="22"/>
        </w:rPr>
        <w:t>__________________________________</w:t>
      </w:r>
      <w:r>
        <w:rPr>
          <w:bCs/>
          <w:sz w:val="22"/>
          <w:szCs w:val="22"/>
        </w:rPr>
        <w:br/>
      </w:r>
    </w:p>
    <w:p w14:paraId="02470AFD" w14:textId="77777777" w:rsidR="00826EC0" w:rsidRDefault="00930828" w:rsidP="00930828">
      <w:pPr>
        <w:pStyle w:val="zExhibitLabel"/>
        <w:rPr>
          <w:sz w:val="22"/>
          <w:szCs w:val="22"/>
        </w:rPr>
      </w:pPr>
      <w:r w:rsidRPr="00930828">
        <w:rPr>
          <w:sz w:val="22"/>
          <w:szCs w:val="22"/>
        </w:rPr>
        <w:lastRenderedPageBreak/>
        <w:t>EXHIBIT A</w:t>
      </w:r>
    </w:p>
    <w:p w14:paraId="7A7D423B" w14:textId="77777777" w:rsidR="00930828" w:rsidRDefault="00930828" w:rsidP="00930828"/>
    <w:p w14:paraId="3262C5BA" w14:textId="77777777" w:rsidR="00930828" w:rsidRDefault="00930828" w:rsidP="00930828"/>
    <w:p w14:paraId="12483788" w14:textId="77777777" w:rsidR="00930828" w:rsidRDefault="00930828" w:rsidP="00930828"/>
    <w:p w14:paraId="77871067" w14:textId="77777777" w:rsidR="00930828" w:rsidRDefault="00E6282B" w:rsidP="00930828">
      <w:pPr>
        <w:pStyle w:val="zExhibitName"/>
        <w:rPr>
          <w:caps/>
          <w:sz w:val="22"/>
          <w:szCs w:val="22"/>
        </w:rPr>
      </w:pPr>
      <w:r>
        <w:rPr>
          <w:caps/>
          <w:sz w:val="22"/>
          <w:szCs w:val="22"/>
        </w:rPr>
        <w:t>PROPERTY ADDRESS and approved renovation costs</w:t>
      </w:r>
    </w:p>
    <w:p w14:paraId="138D41DF" w14:textId="77777777" w:rsidR="00930828" w:rsidRPr="00930828" w:rsidRDefault="00930828" w:rsidP="00930828">
      <w:pPr>
        <w:pStyle w:val="FlushLeft"/>
      </w:pPr>
    </w:p>
    <w:tbl>
      <w:tblPr>
        <w:tblStyle w:val="TableGrid"/>
        <w:tblW w:w="0" w:type="auto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870"/>
        <w:gridCol w:w="4480"/>
      </w:tblGrid>
      <w:tr w:rsidR="006B4177" w:rsidRPr="00547245" w14:paraId="46E881AE" w14:textId="77777777" w:rsidTr="006B4177">
        <w:tc>
          <w:tcPr>
            <w:tcW w:w="0" w:type="auto"/>
            <w:shd w:val="clear" w:color="auto" w:fill="EEECE1" w:themeFill="background2"/>
          </w:tcPr>
          <w:p w14:paraId="2D24C4A1" w14:textId="77777777" w:rsidR="00E6282B" w:rsidRPr="00547245" w:rsidRDefault="00E6282B" w:rsidP="003E0167">
            <w:pPr>
              <w:pStyle w:val="FlushLeft"/>
              <w:jc w:val="center"/>
              <w:rPr>
                <w:b/>
                <w:caps/>
                <w:sz w:val="22"/>
                <w:szCs w:val="22"/>
              </w:rPr>
            </w:pPr>
            <w:r w:rsidRPr="00547245">
              <w:rPr>
                <w:b/>
                <w:caps/>
                <w:sz w:val="22"/>
                <w:szCs w:val="22"/>
              </w:rPr>
              <w:t>PROPERTY ADDRESS</w:t>
            </w:r>
          </w:p>
        </w:tc>
        <w:tc>
          <w:tcPr>
            <w:tcW w:w="0" w:type="auto"/>
            <w:shd w:val="clear" w:color="auto" w:fill="EEECE1" w:themeFill="background2"/>
          </w:tcPr>
          <w:p w14:paraId="76982C4D" w14:textId="77777777" w:rsidR="00E6282B" w:rsidRPr="00547245" w:rsidRDefault="00E6282B" w:rsidP="003E0167">
            <w:pPr>
              <w:pStyle w:val="FlushLeft"/>
              <w:jc w:val="center"/>
              <w:rPr>
                <w:b/>
                <w:caps/>
                <w:sz w:val="22"/>
                <w:szCs w:val="22"/>
              </w:rPr>
            </w:pPr>
            <w:r>
              <w:rPr>
                <w:b/>
                <w:caps/>
                <w:sz w:val="22"/>
                <w:szCs w:val="22"/>
              </w:rPr>
              <w:t>approved renovation costs</w:t>
            </w:r>
            <w:r w:rsidRPr="00547245">
              <w:rPr>
                <w:b/>
                <w:caps/>
                <w:sz w:val="22"/>
                <w:szCs w:val="22"/>
              </w:rPr>
              <w:t>:</w:t>
            </w:r>
          </w:p>
        </w:tc>
      </w:tr>
      <w:tr w:rsidR="006B4177" w:rsidRPr="00547245" w14:paraId="3D05A034" w14:textId="77777777" w:rsidTr="006B4177">
        <w:trPr>
          <w:cantSplit/>
          <w:trHeight w:val="20"/>
        </w:trPr>
        <w:tc>
          <w:tcPr>
            <w:tcW w:w="0" w:type="auto"/>
          </w:tcPr>
          <w:p w14:paraId="60C3C5DA" w14:textId="77777777" w:rsidR="00E6282B" w:rsidRPr="005A1A12" w:rsidRDefault="0086541B" w:rsidP="0086541B">
            <w:pPr>
              <w:pStyle w:val="FlushLeft"/>
              <w:rPr>
                <w:caps/>
                <w:sz w:val="22"/>
                <w:szCs w:val="22"/>
              </w:rPr>
            </w:pPr>
            <w:r w:rsidRPr="005A1A12">
              <w:rPr>
                <w:sz w:val="22"/>
                <w:szCs w:val="22"/>
              </w:rPr>
              <w:t>{#Property_Advances__</w:t>
            </w:r>
            <w:proofErr w:type="gramStart"/>
            <w:r w:rsidRPr="005A1A12">
              <w:rPr>
                <w:sz w:val="22"/>
                <w:szCs w:val="22"/>
              </w:rPr>
              <w:t>r}{</w:t>
            </w:r>
            <w:proofErr w:type="gramEnd"/>
            <w:r w:rsidRPr="005A1A12">
              <w:rPr>
                <w:sz w:val="22"/>
                <w:szCs w:val="22"/>
              </w:rPr>
              <w:t>Property__r.Name}</w:t>
            </w:r>
            <w:r w:rsidRPr="005A1A12">
              <w:rPr>
                <w:sz w:val="22"/>
                <w:szCs w:val="22"/>
              </w:rPr>
              <w:br/>
              <w:t>{</w:t>
            </w:r>
            <w:proofErr w:type="spellStart"/>
            <w:r w:rsidRPr="005A1A12">
              <w:rPr>
                <w:sz w:val="22"/>
                <w:szCs w:val="22"/>
              </w:rPr>
              <w:t>Property__r.City__c</w:t>
            </w:r>
            <w:proofErr w:type="spellEnd"/>
            <w:r w:rsidRPr="005A1A12">
              <w:rPr>
                <w:sz w:val="22"/>
                <w:szCs w:val="22"/>
              </w:rPr>
              <w:t>}, {</w:t>
            </w:r>
            <w:proofErr w:type="spellStart"/>
            <w:r w:rsidRPr="005A1A12">
              <w:rPr>
                <w:sz w:val="22"/>
                <w:szCs w:val="22"/>
              </w:rPr>
              <w:t>Property__r.State__c</w:t>
            </w:r>
            <w:proofErr w:type="spellEnd"/>
            <w:r w:rsidRPr="005A1A12">
              <w:rPr>
                <w:sz w:val="22"/>
                <w:szCs w:val="22"/>
              </w:rPr>
              <w:t>} {Property__r.</w:t>
            </w:r>
            <w:proofErr w:type="spellStart"/>
            <w:r w:rsidRPr="005A1A12">
              <w:rPr>
                <w:sz w:val="22"/>
                <w:szCs w:val="22"/>
              </w:rPr>
              <w:t>ZipCode</w:t>
            </w:r>
            <w:proofErr w:type="spellEnd"/>
            <w:r w:rsidRPr="005A1A12">
              <w:rPr>
                <w:sz w:val="22"/>
                <w:szCs w:val="22"/>
              </w:rPr>
              <w:t>__c}</w:t>
            </w:r>
          </w:p>
        </w:tc>
        <w:tc>
          <w:tcPr>
            <w:tcW w:w="0" w:type="auto"/>
          </w:tcPr>
          <w:p w14:paraId="518A2DA3" w14:textId="77777777" w:rsidR="00E6282B" w:rsidRPr="005A1A12" w:rsidRDefault="006B4177" w:rsidP="003E0167">
            <w:pPr>
              <w:pStyle w:val="FlushLeft"/>
              <w:rPr>
                <w:caps/>
                <w:sz w:val="22"/>
                <w:szCs w:val="22"/>
              </w:rPr>
            </w:pPr>
            <w:r w:rsidRPr="005A1A12">
              <w:rPr>
                <w:sz w:val="22"/>
                <w:szCs w:val="22"/>
              </w:rPr>
              <w:t>{</w:t>
            </w:r>
            <w:proofErr w:type="spellStart"/>
            <w:r w:rsidRPr="005A1A12">
              <w:rPr>
                <w:color w:val="000000"/>
                <w:sz w:val="22"/>
                <w:szCs w:val="22"/>
              </w:rPr>
              <w:t>Renovation_Reserve__c</w:t>
            </w:r>
            <w:proofErr w:type="spellEnd"/>
            <w:r w:rsidRPr="005A1A12">
              <w:rPr>
                <w:color w:val="000000"/>
                <w:sz w:val="22"/>
                <w:szCs w:val="22"/>
              </w:rPr>
              <w:t xml:space="preserve"> | </w:t>
            </w:r>
            <w:proofErr w:type="spellStart"/>
            <w:proofErr w:type="gramStart"/>
            <w:r w:rsidRPr="005A1A12">
              <w:rPr>
                <w:color w:val="000000"/>
                <w:sz w:val="22"/>
                <w:szCs w:val="22"/>
              </w:rPr>
              <w:t>formatCurrency</w:t>
            </w:r>
            <w:proofErr w:type="spellEnd"/>
            <w:r w:rsidRPr="005A1A12">
              <w:rPr>
                <w:color w:val="000000"/>
                <w:sz w:val="22"/>
                <w:szCs w:val="22"/>
              </w:rPr>
              <w:t>}</w:t>
            </w:r>
            <w:r w:rsidRPr="005A1A12">
              <w:rPr>
                <w:sz w:val="22"/>
                <w:szCs w:val="22"/>
              </w:rPr>
              <w:t>{</w:t>
            </w:r>
            <w:proofErr w:type="gramEnd"/>
            <w:r w:rsidRPr="005A1A12">
              <w:rPr>
                <w:sz w:val="22"/>
                <w:szCs w:val="22"/>
              </w:rPr>
              <w:t>/</w:t>
            </w:r>
            <w:proofErr w:type="spellStart"/>
            <w:r w:rsidRPr="005A1A12">
              <w:rPr>
                <w:sz w:val="22"/>
                <w:szCs w:val="22"/>
              </w:rPr>
              <w:t>Property_Advances__r</w:t>
            </w:r>
            <w:proofErr w:type="spellEnd"/>
            <w:r w:rsidRPr="005A1A12">
              <w:rPr>
                <w:sz w:val="22"/>
                <w:szCs w:val="22"/>
              </w:rPr>
              <w:t>}</w:t>
            </w:r>
          </w:p>
        </w:tc>
      </w:tr>
    </w:tbl>
    <w:p w14:paraId="1BDFCA80" w14:textId="77777777" w:rsidR="00C727A4" w:rsidRDefault="00C727A4" w:rsidP="00930828">
      <w:pPr>
        <w:sectPr w:rsidR="00C727A4" w:rsidSect="00930828">
          <w:headerReference w:type="default" r:id="rId13"/>
          <w:footerReference w:type="default" r:id="rId14"/>
          <w:headerReference w:type="first" r:id="rId15"/>
          <w:footerReference w:type="first" r:id="rId16"/>
          <w:pgSz w:w="12240" w:h="15840" w:code="1"/>
          <w:pgMar w:top="1440" w:right="1440" w:bottom="1440" w:left="1440" w:header="720" w:footer="288" w:gutter="0"/>
          <w:pgNumType w:start="1"/>
          <w:cols w:space="720"/>
          <w:docGrid w:linePitch="326"/>
        </w:sectPr>
      </w:pPr>
    </w:p>
    <w:p w14:paraId="736861A5" w14:textId="77777777" w:rsidR="00C727A4" w:rsidRDefault="00C727A4" w:rsidP="00C727A4">
      <w:pPr>
        <w:pStyle w:val="zExhibitLabel"/>
      </w:pPr>
      <w:r>
        <w:lastRenderedPageBreak/>
        <w:t>Exhibit B</w:t>
      </w:r>
    </w:p>
    <w:p w14:paraId="0676EC48" w14:textId="77777777" w:rsidR="00930828" w:rsidRDefault="00354522" w:rsidP="00C727A4">
      <w:pPr>
        <w:pStyle w:val="zExhibitName"/>
      </w:pPr>
      <w:r>
        <w:t xml:space="preserve">Itemized </w:t>
      </w:r>
      <w:r w:rsidR="00C727A4">
        <w:t>Description of Approved Renovation Costs</w:t>
      </w:r>
      <w:r>
        <w:t xml:space="preserve"> and Renovation Work</w:t>
      </w:r>
    </w:p>
    <w:p w14:paraId="1B534B05" w14:textId="77777777" w:rsidR="00E6698E" w:rsidRDefault="00E6698E" w:rsidP="00E6698E">
      <w:pPr>
        <w:pStyle w:val="FlushLeft"/>
        <w:jc w:val="center"/>
      </w:pPr>
      <w:r>
        <w:t>Property Address: [_______________]</w:t>
      </w:r>
    </w:p>
    <w:p w14:paraId="6571AF85" w14:textId="77777777" w:rsidR="00354522" w:rsidRDefault="00354522" w:rsidP="00354522">
      <w:pPr>
        <w:pStyle w:val="FlushLeft"/>
      </w:pPr>
      <w:r>
        <w:t>Brief Description of Renovation Work [__________________]</w:t>
      </w:r>
    </w:p>
    <w:p w14:paraId="55675DB4" w14:textId="77777777" w:rsidR="00354522" w:rsidRPr="00E6698E" w:rsidRDefault="00354522" w:rsidP="00354522">
      <w:pPr>
        <w:pStyle w:val="FlushLeft"/>
      </w:pPr>
      <w:r>
        <w:t xml:space="preserve">Itemized Description of </w:t>
      </w:r>
      <w:r w:rsidR="000402EA">
        <w:t>Approved Renovation Costs</w:t>
      </w:r>
    </w:p>
    <w:p w14:paraId="79829ACE" w14:textId="77777777" w:rsidR="00C727A4" w:rsidRPr="00C727A4" w:rsidRDefault="00C727A4" w:rsidP="00C727A4">
      <w:pPr>
        <w:pStyle w:val="Heading2"/>
        <w:numPr>
          <w:ilvl w:val="0"/>
          <w:numId w:val="0"/>
        </w:numPr>
        <w:ind w:left="144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41"/>
        <w:gridCol w:w="2465"/>
        <w:gridCol w:w="2352"/>
      </w:tblGrid>
      <w:tr w:rsidR="00E6698E" w14:paraId="7E0805BE" w14:textId="77777777" w:rsidTr="000876BE">
        <w:tc>
          <w:tcPr>
            <w:tcW w:w="2541" w:type="dxa"/>
          </w:tcPr>
          <w:p w14:paraId="2279B791" w14:textId="77777777" w:rsidR="00E6698E" w:rsidRDefault="00E6698E" w:rsidP="000876BE">
            <w:pPr>
              <w:pStyle w:val="Body"/>
              <w:keepNext/>
              <w:ind w:firstLine="0"/>
              <w:jc w:val="center"/>
            </w:pPr>
            <w:r w:rsidRPr="00E6698E">
              <w:rPr>
                <w:b/>
              </w:rPr>
              <w:t>Item or Labor Description</w:t>
            </w:r>
            <w:r>
              <w:t>:</w:t>
            </w:r>
          </w:p>
        </w:tc>
        <w:tc>
          <w:tcPr>
            <w:tcW w:w="2465" w:type="dxa"/>
          </w:tcPr>
          <w:p w14:paraId="3283EA5A" w14:textId="77777777" w:rsidR="00E6698E" w:rsidRPr="00E6698E" w:rsidRDefault="00E6698E" w:rsidP="000876BE">
            <w:pPr>
              <w:pStyle w:val="Body"/>
              <w:keepNext/>
              <w:ind w:firstLine="0"/>
              <w:jc w:val="center"/>
              <w:rPr>
                <w:b/>
              </w:rPr>
            </w:pPr>
            <w:r w:rsidRPr="00E6698E">
              <w:rPr>
                <w:b/>
              </w:rPr>
              <w:t>Quantity:</w:t>
            </w:r>
          </w:p>
        </w:tc>
        <w:tc>
          <w:tcPr>
            <w:tcW w:w="2352" w:type="dxa"/>
          </w:tcPr>
          <w:p w14:paraId="09C24CC6" w14:textId="77777777" w:rsidR="00E6698E" w:rsidRPr="00E6698E" w:rsidRDefault="00E6698E" w:rsidP="000876BE">
            <w:pPr>
              <w:pStyle w:val="Body"/>
              <w:keepNext/>
              <w:ind w:firstLine="0"/>
              <w:jc w:val="center"/>
              <w:rPr>
                <w:b/>
              </w:rPr>
            </w:pPr>
            <w:r w:rsidRPr="00E6698E">
              <w:rPr>
                <w:b/>
              </w:rPr>
              <w:t>Price</w:t>
            </w:r>
          </w:p>
        </w:tc>
      </w:tr>
      <w:tr w:rsidR="00E6698E" w14:paraId="2EB37F87" w14:textId="77777777" w:rsidTr="000876BE">
        <w:tc>
          <w:tcPr>
            <w:tcW w:w="2541" w:type="dxa"/>
          </w:tcPr>
          <w:p w14:paraId="14D1449C" w14:textId="77777777" w:rsidR="00E6698E" w:rsidRDefault="00E6698E" w:rsidP="000876BE">
            <w:pPr>
              <w:pStyle w:val="Body"/>
              <w:ind w:firstLine="0"/>
            </w:pPr>
          </w:p>
        </w:tc>
        <w:tc>
          <w:tcPr>
            <w:tcW w:w="2465" w:type="dxa"/>
          </w:tcPr>
          <w:p w14:paraId="3B41CE71" w14:textId="77777777" w:rsidR="00E6698E" w:rsidRDefault="00E6698E" w:rsidP="000876BE">
            <w:pPr>
              <w:pStyle w:val="Body"/>
              <w:ind w:firstLine="0"/>
            </w:pPr>
          </w:p>
        </w:tc>
        <w:tc>
          <w:tcPr>
            <w:tcW w:w="2352" w:type="dxa"/>
          </w:tcPr>
          <w:p w14:paraId="6699A09C" w14:textId="77777777" w:rsidR="00E6698E" w:rsidRDefault="00E6698E" w:rsidP="000876BE">
            <w:pPr>
              <w:pStyle w:val="Body"/>
              <w:ind w:firstLine="0"/>
            </w:pPr>
          </w:p>
        </w:tc>
      </w:tr>
      <w:tr w:rsidR="00E6698E" w14:paraId="0E6B80EF" w14:textId="77777777" w:rsidTr="000876BE">
        <w:tc>
          <w:tcPr>
            <w:tcW w:w="2541" w:type="dxa"/>
          </w:tcPr>
          <w:p w14:paraId="37302560" w14:textId="77777777" w:rsidR="00E6698E" w:rsidRDefault="00E6698E" w:rsidP="000876BE">
            <w:pPr>
              <w:pStyle w:val="Body"/>
              <w:ind w:firstLine="0"/>
            </w:pPr>
          </w:p>
        </w:tc>
        <w:tc>
          <w:tcPr>
            <w:tcW w:w="2465" w:type="dxa"/>
          </w:tcPr>
          <w:p w14:paraId="4D16AAB7" w14:textId="77777777" w:rsidR="00E6698E" w:rsidRDefault="00E6698E" w:rsidP="000876BE">
            <w:pPr>
              <w:pStyle w:val="Body"/>
              <w:ind w:firstLine="0"/>
            </w:pPr>
          </w:p>
        </w:tc>
        <w:tc>
          <w:tcPr>
            <w:tcW w:w="2352" w:type="dxa"/>
          </w:tcPr>
          <w:p w14:paraId="79A01C52" w14:textId="77777777" w:rsidR="00E6698E" w:rsidRDefault="00E6698E" w:rsidP="000876BE">
            <w:pPr>
              <w:pStyle w:val="Body"/>
              <w:ind w:firstLine="0"/>
            </w:pPr>
          </w:p>
        </w:tc>
      </w:tr>
      <w:tr w:rsidR="00E6698E" w14:paraId="7C4FF923" w14:textId="77777777" w:rsidTr="000876BE">
        <w:tc>
          <w:tcPr>
            <w:tcW w:w="2541" w:type="dxa"/>
          </w:tcPr>
          <w:p w14:paraId="4D3E1023" w14:textId="77777777" w:rsidR="00E6698E" w:rsidRDefault="00E6698E" w:rsidP="000876BE">
            <w:pPr>
              <w:pStyle w:val="Body"/>
              <w:ind w:firstLine="0"/>
            </w:pPr>
          </w:p>
        </w:tc>
        <w:tc>
          <w:tcPr>
            <w:tcW w:w="2465" w:type="dxa"/>
          </w:tcPr>
          <w:p w14:paraId="60FDFB36" w14:textId="77777777" w:rsidR="00E6698E" w:rsidRDefault="00E6698E" w:rsidP="000876BE">
            <w:pPr>
              <w:pStyle w:val="Body"/>
              <w:ind w:firstLine="0"/>
            </w:pPr>
          </w:p>
        </w:tc>
        <w:tc>
          <w:tcPr>
            <w:tcW w:w="2352" w:type="dxa"/>
          </w:tcPr>
          <w:p w14:paraId="0A9B210F" w14:textId="77777777" w:rsidR="00E6698E" w:rsidRDefault="00E6698E" w:rsidP="000876BE">
            <w:pPr>
              <w:pStyle w:val="Body"/>
              <w:ind w:firstLine="0"/>
            </w:pPr>
          </w:p>
        </w:tc>
      </w:tr>
      <w:tr w:rsidR="00E6698E" w14:paraId="10CD6E77" w14:textId="77777777" w:rsidTr="000876BE">
        <w:tc>
          <w:tcPr>
            <w:tcW w:w="2541" w:type="dxa"/>
          </w:tcPr>
          <w:p w14:paraId="2315B8DD" w14:textId="77777777" w:rsidR="00E6698E" w:rsidRDefault="00E6698E" w:rsidP="000876BE">
            <w:pPr>
              <w:pStyle w:val="Body"/>
              <w:ind w:firstLine="0"/>
            </w:pPr>
          </w:p>
        </w:tc>
        <w:tc>
          <w:tcPr>
            <w:tcW w:w="2465" w:type="dxa"/>
          </w:tcPr>
          <w:p w14:paraId="1361C796" w14:textId="77777777" w:rsidR="00E6698E" w:rsidRDefault="00E6698E" w:rsidP="000876BE">
            <w:pPr>
              <w:pStyle w:val="Body"/>
              <w:ind w:firstLine="0"/>
            </w:pPr>
          </w:p>
        </w:tc>
        <w:tc>
          <w:tcPr>
            <w:tcW w:w="2352" w:type="dxa"/>
          </w:tcPr>
          <w:p w14:paraId="29327C0B" w14:textId="77777777" w:rsidR="00E6698E" w:rsidRDefault="00E6698E" w:rsidP="000876BE">
            <w:pPr>
              <w:pStyle w:val="Body"/>
              <w:ind w:firstLine="0"/>
            </w:pPr>
          </w:p>
        </w:tc>
      </w:tr>
      <w:tr w:rsidR="00E6698E" w14:paraId="5ADCC9C3" w14:textId="77777777" w:rsidTr="000876BE">
        <w:tc>
          <w:tcPr>
            <w:tcW w:w="2541" w:type="dxa"/>
          </w:tcPr>
          <w:p w14:paraId="3413951C" w14:textId="77777777" w:rsidR="00E6698E" w:rsidRDefault="00E6698E" w:rsidP="000876BE">
            <w:pPr>
              <w:pStyle w:val="Body"/>
              <w:ind w:firstLine="0"/>
            </w:pPr>
          </w:p>
        </w:tc>
        <w:tc>
          <w:tcPr>
            <w:tcW w:w="2465" w:type="dxa"/>
          </w:tcPr>
          <w:p w14:paraId="6E4C30C1" w14:textId="77777777" w:rsidR="00E6698E" w:rsidRDefault="00E6698E" w:rsidP="000876BE">
            <w:pPr>
              <w:pStyle w:val="Body"/>
              <w:ind w:firstLine="0"/>
            </w:pPr>
          </w:p>
        </w:tc>
        <w:tc>
          <w:tcPr>
            <w:tcW w:w="2352" w:type="dxa"/>
          </w:tcPr>
          <w:p w14:paraId="7BF7574B" w14:textId="77777777" w:rsidR="00E6698E" w:rsidRDefault="00E6698E" w:rsidP="000876BE">
            <w:pPr>
              <w:pStyle w:val="Body"/>
              <w:ind w:firstLine="0"/>
            </w:pPr>
          </w:p>
        </w:tc>
      </w:tr>
      <w:tr w:rsidR="00E6698E" w14:paraId="29BEB577" w14:textId="77777777" w:rsidTr="000876BE">
        <w:tc>
          <w:tcPr>
            <w:tcW w:w="2541" w:type="dxa"/>
          </w:tcPr>
          <w:p w14:paraId="63351EDF" w14:textId="77777777" w:rsidR="00E6698E" w:rsidRDefault="00E6698E" w:rsidP="000876BE">
            <w:pPr>
              <w:pStyle w:val="Body"/>
              <w:ind w:firstLine="0"/>
            </w:pPr>
          </w:p>
        </w:tc>
        <w:tc>
          <w:tcPr>
            <w:tcW w:w="2465" w:type="dxa"/>
          </w:tcPr>
          <w:p w14:paraId="07EE3379" w14:textId="77777777" w:rsidR="00E6698E" w:rsidRDefault="00E6698E" w:rsidP="000876BE">
            <w:pPr>
              <w:pStyle w:val="Body"/>
              <w:ind w:firstLine="0"/>
            </w:pPr>
          </w:p>
        </w:tc>
        <w:tc>
          <w:tcPr>
            <w:tcW w:w="2352" w:type="dxa"/>
          </w:tcPr>
          <w:p w14:paraId="58394FFE" w14:textId="77777777" w:rsidR="00E6698E" w:rsidRDefault="00E6698E" w:rsidP="000876BE">
            <w:pPr>
              <w:pStyle w:val="Body"/>
              <w:ind w:firstLine="0"/>
            </w:pPr>
            <w:r>
              <w:t>Total Renovation Costs: $[_______________]</w:t>
            </w:r>
          </w:p>
        </w:tc>
      </w:tr>
    </w:tbl>
    <w:p w14:paraId="1444692E" w14:textId="77777777" w:rsidR="00C727A4" w:rsidRPr="00C727A4" w:rsidRDefault="00C727A4" w:rsidP="00C727A4">
      <w:pPr>
        <w:pStyle w:val="FlushLeft"/>
      </w:pPr>
    </w:p>
    <w:sectPr w:rsidR="00C727A4" w:rsidRPr="00C727A4" w:rsidSect="00C727A4">
      <w:headerReference w:type="default" r:id="rId17"/>
      <w:footerReference w:type="default" r:id="rId18"/>
      <w:headerReference w:type="first" r:id="rId19"/>
      <w:footerReference w:type="first" r:id="rId20"/>
      <w:pgSz w:w="12240" w:h="15840" w:code="1"/>
      <w:pgMar w:top="1440" w:right="1440" w:bottom="1440" w:left="1440" w:header="720" w:footer="288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CBE50B" w14:textId="77777777" w:rsidR="00D20AEA" w:rsidRDefault="00D20AEA" w:rsidP="004C4C57">
      <w:r>
        <w:separator/>
      </w:r>
    </w:p>
  </w:endnote>
  <w:endnote w:type="continuationSeparator" w:id="0">
    <w:p w14:paraId="10E85718" w14:textId="77777777" w:rsidR="00D20AEA" w:rsidRDefault="00D20AEA" w:rsidP="004C4C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EEDD1F" w14:textId="77777777" w:rsidR="008F23C6" w:rsidRDefault="008F23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360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780"/>
      <w:gridCol w:w="1800"/>
      <w:gridCol w:w="3780"/>
    </w:tblGrid>
    <w:tr w:rsidR="00232FA4" w14:paraId="4982ADD7" w14:textId="77777777" w:rsidTr="00232FA4">
      <w:tc>
        <w:tcPr>
          <w:tcW w:w="3780" w:type="dxa"/>
          <w:shd w:val="clear" w:color="auto" w:fill="auto"/>
          <w:vAlign w:val="bottom"/>
        </w:tcPr>
        <w:p w14:paraId="429E6341" w14:textId="77777777" w:rsidR="00232FA4" w:rsidRPr="00232FA4" w:rsidRDefault="00B55DE1" w:rsidP="00232FA4">
          <w:pPr>
            <w:pStyle w:val="Footer"/>
            <w:rPr>
              <w:rStyle w:val="FooterTxt"/>
              <w:noProof/>
            </w:rPr>
          </w:pPr>
          <w:r w:rsidRPr="00232FA4">
            <w:rPr>
              <w:rStyle w:val="FooterTxt"/>
              <w:noProof/>
            </w:rPr>
            <w:fldChar w:fldCharType="begin"/>
          </w:r>
          <w:r w:rsidR="00232FA4" w:rsidRPr="00232FA4">
            <w:rPr>
              <w:rStyle w:val="FooterTxt"/>
              <w:noProof/>
            </w:rPr>
            <w:instrText xml:space="preserve"> DOCPROPERTY "Document number" </w:instrText>
          </w:r>
          <w:r w:rsidRPr="00232FA4">
            <w:rPr>
              <w:rStyle w:val="FooterTxt"/>
              <w:noProof/>
            </w:rPr>
            <w:fldChar w:fldCharType="separate"/>
          </w:r>
          <w:r w:rsidR="00E61BCB">
            <w:rPr>
              <w:rStyle w:val="FooterTxt"/>
              <w:noProof/>
            </w:rPr>
            <w:t>1097977</w:t>
          </w:r>
          <w:r w:rsidRPr="00232FA4">
            <w:rPr>
              <w:rStyle w:val="FooterTxt"/>
              <w:noProof/>
            </w:rPr>
            <w:fldChar w:fldCharType="end"/>
          </w:r>
          <w:r w:rsidR="00232FA4" w:rsidRPr="00232FA4">
            <w:rPr>
              <w:rStyle w:val="FooterTxt"/>
              <w:noProof/>
            </w:rPr>
            <w:t>.</w:t>
          </w:r>
          <w:r w:rsidRPr="00232FA4">
            <w:rPr>
              <w:rStyle w:val="FooterTxt"/>
              <w:noProof/>
            </w:rPr>
            <w:fldChar w:fldCharType="begin"/>
          </w:r>
          <w:r w:rsidR="00232FA4" w:rsidRPr="00232FA4">
            <w:rPr>
              <w:rStyle w:val="FooterTxt"/>
              <w:noProof/>
            </w:rPr>
            <w:instrText xml:space="preserve"> DOCPROPERTY "Document version" </w:instrText>
          </w:r>
          <w:r w:rsidRPr="00232FA4">
            <w:rPr>
              <w:rStyle w:val="FooterTxt"/>
              <w:noProof/>
            </w:rPr>
            <w:fldChar w:fldCharType="separate"/>
          </w:r>
          <w:r w:rsidR="00E61BCB">
            <w:rPr>
              <w:rStyle w:val="FooterTxt"/>
              <w:noProof/>
            </w:rPr>
            <w:t>02</w:t>
          </w:r>
          <w:r w:rsidRPr="00232FA4">
            <w:rPr>
              <w:rStyle w:val="FooterTxt"/>
              <w:noProof/>
            </w:rPr>
            <w:fldChar w:fldCharType="end"/>
          </w:r>
          <w:r w:rsidR="00232FA4" w:rsidRPr="00232FA4">
            <w:rPr>
              <w:rStyle w:val="FooterTxt"/>
              <w:noProof/>
            </w:rPr>
            <w:t>/</w:t>
          </w:r>
          <w:r w:rsidRPr="00232FA4">
            <w:rPr>
              <w:rStyle w:val="FooterTxt"/>
              <w:noProof/>
            </w:rPr>
            <w:fldChar w:fldCharType="begin"/>
          </w:r>
          <w:r w:rsidR="00232FA4" w:rsidRPr="00232FA4">
            <w:rPr>
              <w:rStyle w:val="FooterTxt"/>
              <w:noProof/>
            </w:rPr>
            <w:instrText xml:space="preserve"> DOCPROPERTY "Document Library" </w:instrText>
          </w:r>
          <w:r w:rsidRPr="00232FA4">
            <w:rPr>
              <w:rStyle w:val="FooterTxt"/>
              <w:noProof/>
            </w:rPr>
            <w:fldChar w:fldCharType="separate"/>
          </w:r>
          <w:r w:rsidR="00E61BCB">
            <w:rPr>
              <w:rStyle w:val="FooterTxt"/>
              <w:noProof/>
            </w:rPr>
            <w:t>OC</w:t>
          </w:r>
          <w:r w:rsidRPr="00232FA4">
            <w:rPr>
              <w:rStyle w:val="FooterTxt"/>
              <w:noProof/>
            </w:rPr>
            <w:fldChar w:fldCharType="end"/>
          </w:r>
        </w:p>
        <w:p w14:paraId="51529EC9" w14:textId="38CB8523" w:rsidR="00232FA4" w:rsidRPr="00232FA4" w:rsidRDefault="00B55DE1" w:rsidP="00232FA4">
          <w:pPr>
            <w:pStyle w:val="Footer"/>
            <w:rPr>
              <w:rStyle w:val="FooterTxt"/>
              <w:noProof/>
            </w:rPr>
          </w:pPr>
          <w:r w:rsidRPr="00232FA4">
            <w:rPr>
              <w:rStyle w:val="FooterTxt"/>
              <w:noProof/>
            </w:rPr>
            <w:fldChar w:fldCharType="begin"/>
          </w:r>
          <w:r w:rsidR="00232FA4" w:rsidRPr="00232FA4">
            <w:rPr>
              <w:rStyle w:val="FooterTxt"/>
              <w:noProof/>
            </w:rPr>
            <w:instrText xml:space="preserve"> DOCPROPERTY "Client" </w:instrText>
          </w:r>
          <w:r w:rsidRPr="00232FA4">
            <w:rPr>
              <w:rStyle w:val="FooterTxt"/>
              <w:noProof/>
            </w:rPr>
            <w:fldChar w:fldCharType="separate"/>
          </w:r>
          <w:r w:rsidR="00E61BCB">
            <w:rPr>
              <w:rStyle w:val="FooterTxt"/>
              <w:noProof/>
            </w:rPr>
            <w:t>374658</w:t>
          </w:r>
          <w:r w:rsidRPr="00232FA4">
            <w:rPr>
              <w:rStyle w:val="FooterTxt"/>
              <w:noProof/>
            </w:rPr>
            <w:fldChar w:fldCharType="end"/>
          </w:r>
          <w:r w:rsidR="00232FA4" w:rsidRPr="00232FA4">
            <w:rPr>
              <w:rStyle w:val="FooterTxt"/>
              <w:noProof/>
            </w:rPr>
            <w:t>-</w:t>
          </w:r>
          <w:r w:rsidRPr="00232FA4">
            <w:rPr>
              <w:rStyle w:val="FooterTxt"/>
              <w:noProof/>
            </w:rPr>
            <w:fldChar w:fldCharType="begin"/>
          </w:r>
          <w:r w:rsidR="00232FA4" w:rsidRPr="00232FA4">
            <w:rPr>
              <w:rStyle w:val="FooterTxt"/>
              <w:noProof/>
            </w:rPr>
            <w:instrText xml:space="preserve"> DOCPROPERTY "Matter" </w:instrText>
          </w:r>
          <w:r w:rsidRPr="00232FA4">
            <w:rPr>
              <w:rStyle w:val="FooterTxt"/>
              <w:noProof/>
            </w:rPr>
            <w:fldChar w:fldCharType="separate"/>
          </w:r>
          <w:r w:rsidR="00E61BCB">
            <w:rPr>
              <w:rStyle w:val="FooterTxt"/>
              <w:noProof/>
            </w:rPr>
            <w:t>00001</w:t>
          </w:r>
          <w:r w:rsidRPr="00232FA4">
            <w:rPr>
              <w:rStyle w:val="FooterTxt"/>
              <w:noProof/>
            </w:rPr>
            <w:fldChar w:fldCharType="end"/>
          </w:r>
          <w:r w:rsidR="00232FA4" w:rsidRPr="00232FA4">
            <w:rPr>
              <w:rStyle w:val="FooterTxt"/>
              <w:noProof/>
            </w:rPr>
            <w:t>/</w:t>
          </w:r>
          <w:r w:rsidRPr="00232FA4">
            <w:rPr>
              <w:rStyle w:val="FooterTxt"/>
              <w:noProof/>
            </w:rPr>
            <w:fldChar w:fldCharType="begin"/>
          </w:r>
          <w:r w:rsidR="00232FA4" w:rsidRPr="00232FA4">
            <w:rPr>
              <w:rStyle w:val="FooterTxt"/>
              <w:noProof/>
            </w:rPr>
            <w:instrText xml:space="preserve"> SAVEDATE \@ "M-d-yy" </w:instrText>
          </w:r>
          <w:r w:rsidRPr="00232FA4">
            <w:rPr>
              <w:rStyle w:val="FooterTxt"/>
              <w:noProof/>
            </w:rPr>
            <w:fldChar w:fldCharType="separate"/>
          </w:r>
          <w:r w:rsidR="007D6C96">
            <w:rPr>
              <w:rStyle w:val="FooterTxt"/>
              <w:noProof/>
            </w:rPr>
            <w:t>1-15-21</w:t>
          </w:r>
          <w:r w:rsidRPr="00232FA4">
            <w:rPr>
              <w:rStyle w:val="FooterTxt"/>
              <w:noProof/>
            </w:rPr>
            <w:fldChar w:fldCharType="end"/>
          </w:r>
          <w:r w:rsidR="00232FA4" w:rsidRPr="00232FA4">
            <w:rPr>
              <w:rStyle w:val="FooterTxt"/>
              <w:noProof/>
            </w:rPr>
            <w:t>/</w:t>
          </w:r>
          <w:r w:rsidRPr="00232FA4">
            <w:rPr>
              <w:rStyle w:val="FooterTxt"/>
              <w:noProof/>
            </w:rPr>
            <w:fldChar w:fldCharType="begin"/>
          </w:r>
          <w:r w:rsidR="00232FA4" w:rsidRPr="00232FA4">
            <w:rPr>
              <w:rStyle w:val="FooterTxt"/>
              <w:noProof/>
            </w:rPr>
            <w:instrText xml:space="preserve"> DOCPROPERTY "User Init" </w:instrText>
          </w:r>
          <w:r w:rsidRPr="00232FA4">
            <w:rPr>
              <w:rStyle w:val="FooterTxt"/>
              <w:noProof/>
            </w:rPr>
            <w:fldChar w:fldCharType="separate"/>
          </w:r>
          <w:r w:rsidR="00E61BCB">
            <w:rPr>
              <w:rStyle w:val="FooterTxt"/>
              <w:noProof/>
            </w:rPr>
            <w:t>aek</w:t>
          </w:r>
          <w:r w:rsidRPr="00232FA4">
            <w:rPr>
              <w:rStyle w:val="FooterTxt"/>
              <w:noProof/>
            </w:rPr>
            <w:fldChar w:fldCharType="end"/>
          </w:r>
          <w:r w:rsidR="00232FA4" w:rsidRPr="00232FA4">
            <w:rPr>
              <w:rStyle w:val="FooterTxt"/>
              <w:noProof/>
            </w:rPr>
            <w:t>/</w:t>
          </w:r>
          <w:r w:rsidRPr="00232FA4">
            <w:rPr>
              <w:rStyle w:val="FooterTxt"/>
              <w:noProof/>
            </w:rPr>
            <w:fldChar w:fldCharType="begin"/>
          </w:r>
          <w:r w:rsidR="00232FA4" w:rsidRPr="00232FA4">
            <w:rPr>
              <w:rStyle w:val="FooterTxt"/>
              <w:noProof/>
            </w:rPr>
            <w:instrText xml:space="preserve"> DOCPROPERTY "Typist Init" </w:instrText>
          </w:r>
          <w:r w:rsidRPr="00232FA4">
            <w:rPr>
              <w:rStyle w:val="FooterTxt"/>
              <w:noProof/>
            </w:rPr>
            <w:fldChar w:fldCharType="separate"/>
          </w:r>
          <w:r w:rsidR="00E61BCB">
            <w:rPr>
              <w:rStyle w:val="FooterTxt"/>
              <w:noProof/>
            </w:rPr>
            <w:t>slp</w:t>
          </w:r>
          <w:r w:rsidRPr="00232FA4">
            <w:rPr>
              <w:rStyle w:val="FooterTxt"/>
              <w:noProof/>
            </w:rPr>
            <w:fldChar w:fldCharType="end"/>
          </w:r>
        </w:p>
      </w:tc>
      <w:tc>
        <w:tcPr>
          <w:tcW w:w="1800" w:type="dxa"/>
          <w:shd w:val="clear" w:color="auto" w:fill="auto"/>
          <w:vAlign w:val="bottom"/>
        </w:tcPr>
        <w:p w14:paraId="69A26D9E" w14:textId="77777777" w:rsidR="00232FA4" w:rsidRDefault="00232FA4" w:rsidP="00232FA4">
          <w:pPr>
            <w:pStyle w:val="Footer"/>
            <w:jc w:val="center"/>
            <w:rPr>
              <w:noProof/>
            </w:rPr>
          </w:pPr>
          <w:r>
            <w:rPr>
              <w:rStyle w:val="PageNumber"/>
              <w:noProof/>
            </w:rPr>
            <w:t>-</w:t>
          </w:r>
          <w:r w:rsidR="00B55DE1">
            <w:rPr>
              <w:rStyle w:val="PageNumber"/>
              <w:noProof/>
            </w:rPr>
            <w:fldChar w:fldCharType="begin"/>
          </w:r>
          <w:r>
            <w:rPr>
              <w:rStyle w:val="PageNumber"/>
              <w:noProof/>
            </w:rPr>
            <w:instrText xml:space="preserve"> PAGE  </w:instrText>
          </w:r>
          <w:r w:rsidR="00B55DE1">
            <w:rPr>
              <w:rStyle w:val="PageNumber"/>
              <w:noProof/>
            </w:rPr>
            <w:fldChar w:fldCharType="separate"/>
          </w:r>
          <w:r w:rsidR="00E61BCB">
            <w:rPr>
              <w:rStyle w:val="PageNumber"/>
              <w:noProof/>
            </w:rPr>
            <w:t>2</w:t>
          </w:r>
          <w:r w:rsidR="00B55DE1">
            <w:rPr>
              <w:rStyle w:val="PageNumber"/>
              <w:noProof/>
            </w:rPr>
            <w:fldChar w:fldCharType="end"/>
          </w:r>
          <w:r>
            <w:rPr>
              <w:rStyle w:val="PageNumber"/>
              <w:noProof/>
            </w:rPr>
            <w:t>-</w:t>
          </w:r>
        </w:p>
      </w:tc>
      <w:tc>
        <w:tcPr>
          <w:tcW w:w="3780" w:type="dxa"/>
          <w:shd w:val="clear" w:color="auto" w:fill="auto"/>
          <w:vAlign w:val="bottom"/>
        </w:tcPr>
        <w:p w14:paraId="1754361F" w14:textId="77777777" w:rsidR="00232FA4" w:rsidRDefault="00232FA4" w:rsidP="00232FA4">
          <w:pPr>
            <w:pStyle w:val="Footer"/>
            <w:jc w:val="right"/>
            <w:rPr>
              <w:rStyle w:val="FooterTxt"/>
              <w:noProof/>
            </w:rPr>
          </w:pPr>
        </w:p>
        <w:p w14:paraId="14ACF012" w14:textId="77777777" w:rsidR="00232FA4" w:rsidRPr="00232FA4" w:rsidRDefault="00232FA4" w:rsidP="00232FA4">
          <w:pPr>
            <w:pStyle w:val="Footer"/>
            <w:jc w:val="right"/>
            <w:rPr>
              <w:rStyle w:val="FooterTxt"/>
              <w:noProof/>
            </w:rPr>
          </w:pPr>
        </w:p>
      </w:tc>
    </w:tr>
  </w:tbl>
  <w:p w14:paraId="35540000" w14:textId="77777777" w:rsidR="00C25697" w:rsidRDefault="00C25697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360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780"/>
      <w:gridCol w:w="1800"/>
      <w:gridCol w:w="3780"/>
    </w:tblGrid>
    <w:tr w:rsidR="00232FA4" w14:paraId="0DEAAEBE" w14:textId="77777777" w:rsidTr="00232FA4">
      <w:tc>
        <w:tcPr>
          <w:tcW w:w="3780" w:type="dxa"/>
          <w:shd w:val="clear" w:color="auto" w:fill="auto"/>
          <w:vAlign w:val="bottom"/>
        </w:tcPr>
        <w:p w14:paraId="3B30A2B3" w14:textId="77777777" w:rsidR="00232FA4" w:rsidRPr="00232FA4" w:rsidRDefault="00B55DE1" w:rsidP="00232FA4">
          <w:pPr>
            <w:pStyle w:val="Footer"/>
            <w:rPr>
              <w:rStyle w:val="FooterTxt"/>
              <w:noProof/>
            </w:rPr>
          </w:pPr>
          <w:r w:rsidRPr="00232FA4">
            <w:rPr>
              <w:rStyle w:val="FooterTxt"/>
              <w:noProof/>
            </w:rPr>
            <w:fldChar w:fldCharType="begin"/>
          </w:r>
          <w:r w:rsidR="00232FA4" w:rsidRPr="00232FA4">
            <w:rPr>
              <w:rStyle w:val="FooterTxt"/>
              <w:noProof/>
            </w:rPr>
            <w:instrText xml:space="preserve"> DOCPROPERTY "Document number" </w:instrText>
          </w:r>
          <w:r w:rsidRPr="00232FA4">
            <w:rPr>
              <w:rStyle w:val="FooterTxt"/>
              <w:noProof/>
            </w:rPr>
            <w:fldChar w:fldCharType="separate"/>
          </w:r>
          <w:r w:rsidR="00E61BCB">
            <w:rPr>
              <w:rStyle w:val="FooterTxt"/>
              <w:noProof/>
            </w:rPr>
            <w:t>1097977</w:t>
          </w:r>
          <w:r w:rsidRPr="00232FA4">
            <w:rPr>
              <w:rStyle w:val="FooterTxt"/>
              <w:noProof/>
            </w:rPr>
            <w:fldChar w:fldCharType="end"/>
          </w:r>
          <w:r w:rsidR="00232FA4" w:rsidRPr="00232FA4">
            <w:rPr>
              <w:rStyle w:val="FooterTxt"/>
              <w:noProof/>
            </w:rPr>
            <w:t>.</w:t>
          </w:r>
          <w:r w:rsidRPr="00232FA4">
            <w:rPr>
              <w:rStyle w:val="FooterTxt"/>
              <w:noProof/>
            </w:rPr>
            <w:fldChar w:fldCharType="begin"/>
          </w:r>
          <w:r w:rsidR="00232FA4" w:rsidRPr="00232FA4">
            <w:rPr>
              <w:rStyle w:val="FooterTxt"/>
              <w:noProof/>
            </w:rPr>
            <w:instrText xml:space="preserve"> DOCPROPERTY "Document version" </w:instrText>
          </w:r>
          <w:r w:rsidRPr="00232FA4">
            <w:rPr>
              <w:rStyle w:val="FooterTxt"/>
              <w:noProof/>
            </w:rPr>
            <w:fldChar w:fldCharType="separate"/>
          </w:r>
          <w:r w:rsidR="00E61BCB">
            <w:rPr>
              <w:rStyle w:val="FooterTxt"/>
              <w:noProof/>
            </w:rPr>
            <w:t>02</w:t>
          </w:r>
          <w:r w:rsidRPr="00232FA4">
            <w:rPr>
              <w:rStyle w:val="FooterTxt"/>
              <w:noProof/>
            </w:rPr>
            <w:fldChar w:fldCharType="end"/>
          </w:r>
          <w:r w:rsidR="00232FA4" w:rsidRPr="00232FA4">
            <w:rPr>
              <w:rStyle w:val="FooterTxt"/>
              <w:noProof/>
            </w:rPr>
            <w:t>/</w:t>
          </w:r>
          <w:r w:rsidRPr="00232FA4">
            <w:rPr>
              <w:rStyle w:val="FooterTxt"/>
              <w:noProof/>
            </w:rPr>
            <w:fldChar w:fldCharType="begin"/>
          </w:r>
          <w:r w:rsidR="00232FA4" w:rsidRPr="00232FA4">
            <w:rPr>
              <w:rStyle w:val="FooterTxt"/>
              <w:noProof/>
            </w:rPr>
            <w:instrText xml:space="preserve"> DOCPROPERTY "Document Library" </w:instrText>
          </w:r>
          <w:r w:rsidRPr="00232FA4">
            <w:rPr>
              <w:rStyle w:val="FooterTxt"/>
              <w:noProof/>
            </w:rPr>
            <w:fldChar w:fldCharType="separate"/>
          </w:r>
          <w:r w:rsidR="00E61BCB">
            <w:rPr>
              <w:rStyle w:val="FooterTxt"/>
              <w:noProof/>
            </w:rPr>
            <w:t>OC</w:t>
          </w:r>
          <w:r w:rsidRPr="00232FA4">
            <w:rPr>
              <w:rStyle w:val="FooterTxt"/>
              <w:noProof/>
            </w:rPr>
            <w:fldChar w:fldCharType="end"/>
          </w:r>
        </w:p>
        <w:p w14:paraId="53DE7389" w14:textId="78F8FB29" w:rsidR="00232FA4" w:rsidRPr="00232FA4" w:rsidRDefault="00B55DE1" w:rsidP="00232FA4">
          <w:pPr>
            <w:pStyle w:val="Footer"/>
            <w:rPr>
              <w:rStyle w:val="FooterTxt"/>
              <w:noProof/>
            </w:rPr>
          </w:pPr>
          <w:r w:rsidRPr="00232FA4">
            <w:rPr>
              <w:rStyle w:val="FooterTxt"/>
              <w:noProof/>
            </w:rPr>
            <w:fldChar w:fldCharType="begin"/>
          </w:r>
          <w:r w:rsidR="00232FA4" w:rsidRPr="00232FA4">
            <w:rPr>
              <w:rStyle w:val="FooterTxt"/>
              <w:noProof/>
            </w:rPr>
            <w:instrText xml:space="preserve"> DOCPROPERTY "Client" </w:instrText>
          </w:r>
          <w:r w:rsidRPr="00232FA4">
            <w:rPr>
              <w:rStyle w:val="FooterTxt"/>
              <w:noProof/>
            </w:rPr>
            <w:fldChar w:fldCharType="separate"/>
          </w:r>
          <w:r w:rsidR="00E61BCB">
            <w:rPr>
              <w:rStyle w:val="FooterTxt"/>
              <w:noProof/>
            </w:rPr>
            <w:t>374658</w:t>
          </w:r>
          <w:r w:rsidRPr="00232FA4">
            <w:rPr>
              <w:rStyle w:val="FooterTxt"/>
              <w:noProof/>
            </w:rPr>
            <w:fldChar w:fldCharType="end"/>
          </w:r>
          <w:r w:rsidR="00232FA4" w:rsidRPr="00232FA4">
            <w:rPr>
              <w:rStyle w:val="FooterTxt"/>
              <w:noProof/>
            </w:rPr>
            <w:t>-</w:t>
          </w:r>
          <w:r w:rsidRPr="00232FA4">
            <w:rPr>
              <w:rStyle w:val="FooterTxt"/>
              <w:noProof/>
            </w:rPr>
            <w:fldChar w:fldCharType="begin"/>
          </w:r>
          <w:r w:rsidR="00232FA4" w:rsidRPr="00232FA4">
            <w:rPr>
              <w:rStyle w:val="FooterTxt"/>
              <w:noProof/>
            </w:rPr>
            <w:instrText xml:space="preserve"> DOCPROPERTY "Matter" </w:instrText>
          </w:r>
          <w:r w:rsidRPr="00232FA4">
            <w:rPr>
              <w:rStyle w:val="FooterTxt"/>
              <w:noProof/>
            </w:rPr>
            <w:fldChar w:fldCharType="separate"/>
          </w:r>
          <w:r w:rsidR="00E61BCB">
            <w:rPr>
              <w:rStyle w:val="FooterTxt"/>
              <w:noProof/>
            </w:rPr>
            <w:t>00001</w:t>
          </w:r>
          <w:r w:rsidRPr="00232FA4">
            <w:rPr>
              <w:rStyle w:val="FooterTxt"/>
              <w:noProof/>
            </w:rPr>
            <w:fldChar w:fldCharType="end"/>
          </w:r>
          <w:r w:rsidR="00232FA4" w:rsidRPr="00232FA4">
            <w:rPr>
              <w:rStyle w:val="FooterTxt"/>
              <w:noProof/>
            </w:rPr>
            <w:t>/</w:t>
          </w:r>
          <w:r w:rsidRPr="00232FA4">
            <w:rPr>
              <w:rStyle w:val="FooterTxt"/>
              <w:noProof/>
            </w:rPr>
            <w:fldChar w:fldCharType="begin"/>
          </w:r>
          <w:r w:rsidR="00232FA4" w:rsidRPr="00232FA4">
            <w:rPr>
              <w:rStyle w:val="FooterTxt"/>
              <w:noProof/>
            </w:rPr>
            <w:instrText xml:space="preserve"> SAVEDATE \@ "M-d-yy" </w:instrText>
          </w:r>
          <w:r w:rsidRPr="00232FA4">
            <w:rPr>
              <w:rStyle w:val="FooterTxt"/>
              <w:noProof/>
            </w:rPr>
            <w:fldChar w:fldCharType="separate"/>
          </w:r>
          <w:r w:rsidR="007D6C96">
            <w:rPr>
              <w:rStyle w:val="FooterTxt"/>
              <w:noProof/>
            </w:rPr>
            <w:t>1-15-21</w:t>
          </w:r>
          <w:r w:rsidRPr="00232FA4">
            <w:rPr>
              <w:rStyle w:val="FooterTxt"/>
              <w:noProof/>
            </w:rPr>
            <w:fldChar w:fldCharType="end"/>
          </w:r>
          <w:r w:rsidR="00232FA4" w:rsidRPr="00232FA4">
            <w:rPr>
              <w:rStyle w:val="FooterTxt"/>
              <w:noProof/>
            </w:rPr>
            <w:t>/</w:t>
          </w:r>
          <w:r w:rsidRPr="00232FA4">
            <w:rPr>
              <w:rStyle w:val="FooterTxt"/>
              <w:noProof/>
            </w:rPr>
            <w:fldChar w:fldCharType="begin"/>
          </w:r>
          <w:r w:rsidR="00232FA4" w:rsidRPr="00232FA4">
            <w:rPr>
              <w:rStyle w:val="FooterTxt"/>
              <w:noProof/>
            </w:rPr>
            <w:instrText xml:space="preserve"> DOCPROPERTY "User Init" </w:instrText>
          </w:r>
          <w:r w:rsidRPr="00232FA4">
            <w:rPr>
              <w:rStyle w:val="FooterTxt"/>
              <w:noProof/>
            </w:rPr>
            <w:fldChar w:fldCharType="separate"/>
          </w:r>
          <w:r w:rsidR="00E61BCB">
            <w:rPr>
              <w:rStyle w:val="FooterTxt"/>
              <w:noProof/>
            </w:rPr>
            <w:t>aek</w:t>
          </w:r>
          <w:r w:rsidRPr="00232FA4">
            <w:rPr>
              <w:rStyle w:val="FooterTxt"/>
              <w:noProof/>
            </w:rPr>
            <w:fldChar w:fldCharType="end"/>
          </w:r>
          <w:r w:rsidR="00232FA4" w:rsidRPr="00232FA4">
            <w:rPr>
              <w:rStyle w:val="FooterTxt"/>
              <w:noProof/>
            </w:rPr>
            <w:t>/</w:t>
          </w:r>
          <w:r w:rsidRPr="00232FA4">
            <w:rPr>
              <w:rStyle w:val="FooterTxt"/>
              <w:noProof/>
            </w:rPr>
            <w:fldChar w:fldCharType="begin"/>
          </w:r>
          <w:r w:rsidR="00232FA4" w:rsidRPr="00232FA4">
            <w:rPr>
              <w:rStyle w:val="FooterTxt"/>
              <w:noProof/>
            </w:rPr>
            <w:instrText xml:space="preserve"> DOCPROPERTY "Typist Init" </w:instrText>
          </w:r>
          <w:r w:rsidRPr="00232FA4">
            <w:rPr>
              <w:rStyle w:val="FooterTxt"/>
              <w:noProof/>
            </w:rPr>
            <w:fldChar w:fldCharType="separate"/>
          </w:r>
          <w:r w:rsidR="00E61BCB">
            <w:rPr>
              <w:rStyle w:val="FooterTxt"/>
              <w:noProof/>
            </w:rPr>
            <w:t>slp</w:t>
          </w:r>
          <w:r w:rsidRPr="00232FA4">
            <w:rPr>
              <w:rStyle w:val="FooterTxt"/>
              <w:noProof/>
            </w:rPr>
            <w:fldChar w:fldCharType="end"/>
          </w:r>
        </w:p>
      </w:tc>
      <w:tc>
        <w:tcPr>
          <w:tcW w:w="1800" w:type="dxa"/>
          <w:shd w:val="clear" w:color="auto" w:fill="auto"/>
          <w:vAlign w:val="bottom"/>
        </w:tcPr>
        <w:p w14:paraId="180325B0" w14:textId="77777777" w:rsidR="00232FA4" w:rsidRPr="00232FA4" w:rsidRDefault="00232FA4" w:rsidP="00232FA4">
          <w:pPr>
            <w:pStyle w:val="Footer"/>
            <w:jc w:val="center"/>
            <w:rPr>
              <w:rStyle w:val="PageNumber"/>
              <w:noProof/>
            </w:rPr>
          </w:pPr>
        </w:p>
      </w:tc>
      <w:tc>
        <w:tcPr>
          <w:tcW w:w="3780" w:type="dxa"/>
          <w:shd w:val="clear" w:color="auto" w:fill="auto"/>
          <w:vAlign w:val="bottom"/>
        </w:tcPr>
        <w:p w14:paraId="4BC99F63" w14:textId="77777777" w:rsidR="00232FA4" w:rsidRDefault="00232FA4" w:rsidP="00232FA4">
          <w:pPr>
            <w:pStyle w:val="Footer"/>
            <w:jc w:val="right"/>
            <w:rPr>
              <w:rStyle w:val="FooterTxt"/>
              <w:noProof/>
            </w:rPr>
          </w:pPr>
        </w:p>
        <w:p w14:paraId="10F479A0" w14:textId="77777777" w:rsidR="00232FA4" w:rsidRPr="00232FA4" w:rsidRDefault="00232FA4" w:rsidP="00232FA4">
          <w:pPr>
            <w:pStyle w:val="Footer"/>
            <w:jc w:val="right"/>
            <w:rPr>
              <w:rStyle w:val="FooterTxt"/>
              <w:noProof/>
            </w:rPr>
          </w:pPr>
        </w:p>
      </w:tc>
    </w:tr>
  </w:tbl>
  <w:p w14:paraId="7F3E6AAA" w14:textId="77777777" w:rsidR="00C25697" w:rsidRDefault="00C25697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360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780"/>
      <w:gridCol w:w="1800"/>
      <w:gridCol w:w="3780"/>
    </w:tblGrid>
    <w:tr w:rsidR="00930828" w14:paraId="09F2FCCF" w14:textId="77777777" w:rsidTr="00232FA4">
      <w:tc>
        <w:tcPr>
          <w:tcW w:w="3780" w:type="dxa"/>
          <w:shd w:val="clear" w:color="auto" w:fill="auto"/>
          <w:vAlign w:val="bottom"/>
        </w:tcPr>
        <w:p w14:paraId="6CA6564E" w14:textId="77777777" w:rsidR="00930828" w:rsidRPr="00232FA4" w:rsidRDefault="00B55DE1" w:rsidP="00232FA4">
          <w:pPr>
            <w:pStyle w:val="Footer"/>
            <w:rPr>
              <w:rStyle w:val="FooterTxt"/>
              <w:noProof/>
            </w:rPr>
          </w:pPr>
          <w:r w:rsidRPr="00232FA4">
            <w:rPr>
              <w:rStyle w:val="FooterTxt"/>
              <w:noProof/>
            </w:rPr>
            <w:fldChar w:fldCharType="begin"/>
          </w:r>
          <w:r w:rsidR="00930828" w:rsidRPr="00232FA4">
            <w:rPr>
              <w:rStyle w:val="FooterTxt"/>
              <w:noProof/>
            </w:rPr>
            <w:instrText xml:space="preserve"> DOCPROPERTY "Document number" </w:instrText>
          </w:r>
          <w:r w:rsidRPr="00232FA4">
            <w:rPr>
              <w:rStyle w:val="FooterTxt"/>
              <w:noProof/>
            </w:rPr>
            <w:fldChar w:fldCharType="separate"/>
          </w:r>
          <w:r w:rsidR="00E61BCB">
            <w:rPr>
              <w:rStyle w:val="FooterTxt"/>
              <w:noProof/>
            </w:rPr>
            <w:t>1097977</w:t>
          </w:r>
          <w:r w:rsidRPr="00232FA4">
            <w:rPr>
              <w:rStyle w:val="FooterTxt"/>
              <w:noProof/>
            </w:rPr>
            <w:fldChar w:fldCharType="end"/>
          </w:r>
          <w:r w:rsidR="00930828" w:rsidRPr="00232FA4">
            <w:rPr>
              <w:rStyle w:val="FooterTxt"/>
              <w:noProof/>
            </w:rPr>
            <w:t>.</w:t>
          </w:r>
          <w:r w:rsidRPr="00232FA4">
            <w:rPr>
              <w:rStyle w:val="FooterTxt"/>
              <w:noProof/>
            </w:rPr>
            <w:fldChar w:fldCharType="begin"/>
          </w:r>
          <w:r w:rsidR="00930828" w:rsidRPr="00232FA4">
            <w:rPr>
              <w:rStyle w:val="FooterTxt"/>
              <w:noProof/>
            </w:rPr>
            <w:instrText xml:space="preserve"> DOCPROPERTY "Document version" </w:instrText>
          </w:r>
          <w:r w:rsidRPr="00232FA4">
            <w:rPr>
              <w:rStyle w:val="FooterTxt"/>
              <w:noProof/>
            </w:rPr>
            <w:fldChar w:fldCharType="separate"/>
          </w:r>
          <w:r w:rsidR="00E61BCB">
            <w:rPr>
              <w:rStyle w:val="FooterTxt"/>
              <w:noProof/>
            </w:rPr>
            <w:t>02</w:t>
          </w:r>
          <w:r w:rsidRPr="00232FA4">
            <w:rPr>
              <w:rStyle w:val="FooterTxt"/>
              <w:noProof/>
            </w:rPr>
            <w:fldChar w:fldCharType="end"/>
          </w:r>
          <w:r w:rsidR="00930828" w:rsidRPr="00232FA4">
            <w:rPr>
              <w:rStyle w:val="FooterTxt"/>
              <w:noProof/>
            </w:rPr>
            <w:t>/</w:t>
          </w:r>
          <w:r w:rsidRPr="00232FA4">
            <w:rPr>
              <w:rStyle w:val="FooterTxt"/>
              <w:noProof/>
            </w:rPr>
            <w:fldChar w:fldCharType="begin"/>
          </w:r>
          <w:r w:rsidR="00930828" w:rsidRPr="00232FA4">
            <w:rPr>
              <w:rStyle w:val="FooterTxt"/>
              <w:noProof/>
            </w:rPr>
            <w:instrText xml:space="preserve"> DOCPROPERTY "Document Library" </w:instrText>
          </w:r>
          <w:r w:rsidRPr="00232FA4">
            <w:rPr>
              <w:rStyle w:val="FooterTxt"/>
              <w:noProof/>
            </w:rPr>
            <w:fldChar w:fldCharType="separate"/>
          </w:r>
          <w:r w:rsidR="00E61BCB">
            <w:rPr>
              <w:rStyle w:val="FooterTxt"/>
              <w:noProof/>
            </w:rPr>
            <w:t>OC</w:t>
          </w:r>
          <w:r w:rsidRPr="00232FA4">
            <w:rPr>
              <w:rStyle w:val="FooterTxt"/>
              <w:noProof/>
            </w:rPr>
            <w:fldChar w:fldCharType="end"/>
          </w:r>
        </w:p>
        <w:p w14:paraId="4449F282" w14:textId="40FFAF45" w:rsidR="00930828" w:rsidRPr="00232FA4" w:rsidRDefault="00B55DE1" w:rsidP="00232FA4">
          <w:pPr>
            <w:pStyle w:val="Footer"/>
            <w:rPr>
              <w:rStyle w:val="FooterTxt"/>
              <w:noProof/>
            </w:rPr>
          </w:pPr>
          <w:r w:rsidRPr="00232FA4">
            <w:rPr>
              <w:rStyle w:val="FooterTxt"/>
              <w:noProof/>
            </w:rPr>
            <w:fldChar w:fldCharType="begin"/>
          </w:r>
          <w:r w:rsidR="00930828" w:rsidRPr="00232FA4">
            <w:rPr>
              <w:rStyle w:val="FooterTxt"/>
              <w:noProof/>
            </w:rPr>
            <w:instrText xml:space="preserve"> DOCPROPERTY "Client" </w:instrText>
          </w:r>
          <w:r w:rsidRPr="00232FA4">
            <w:rPr>
              <w:rStyle w:val="FooterTxt"/>
              <w:noProof/>
            </w:rPr>
            <w:fldChar w:fldCharType="separate"/>
          </w:r>
          <w:r w:rsidR="00E61BCB">
            <w:rPr>
              <w:rStyle w:val="FooterTxt"/>
              <w:noProof/>
            </w:rPr>
            <w:t>374658</w:t>
          </w:r>
          <w:r w:rsidRPr="00232FA4">
            <w:rPr>
              <w:rStyle w:val="FooterTxt"/>
              <w:noProof/>
            </w:rPr>
            <w:fldChar w:fldCharType="end"/>
          </w:r>
          <w:r w:rsidR="00930828" w:rsidRPr="00232FA4">
            <w:rPr>
              <w:rStyle w:val="FooterTxt"/>
              <w:noProof/>
            </w:rPr>
            <w:t>-</w:t>
          </w:r>
          <w:r w:rsidRPr="00232FA4">
            <w:rPr>
              <w:rStyle w:val="FooterTxt"/>
              <w:noProof/>
            </w:rPr>
            <w:fldChar w:fldCharType="begin"/>
          </w:r>
          <w:r w:rsidR="00930828" w:rsidRPr="00232FA4">
            <w:rPr>
              <w:rStyle w:val="FooterTxt"/>
              <w:noProof/>
            </w:rPr>
            <w:instrText xml:space="preserve"> DOCPROPERTY "Matter" </w:instrText>
          </w:r>
          <w:r w:rsidRPr="00232FA4">
            <w:rPr>
              <w:rStyle w:val="FooterTxt"/>
              <w:noProof/>
            </w:rPr>
            <w:fldChar w:fldCharType="separate"/>
          </w:r>
          <w:r w:rsidR="00E61BCB">
            <w:rPr>
              <w:rStyle w:val="FooterTxt"/>
              <w:noProof/>
            </w:rPr>
            <w:t>00001</w:t>
          </w:r>
          <w:r w:rsidRPr="00232FA4">
            <w:rPr>
              <w:rStyle w:val="FooterTxt"/>
              <w:noProof/>
            </w:rPr>
            <w:fldChar w:fldCharType="end"/>
          </w:r>
          <w:r w:rsidR="00930828" w:rsidRPr="00232FA4">
            <w:rPr>
              <w:rStyle w:val="FooterTxt"/>
              <w:noProof/>
            </w:rPr>
            <w:t>/</w:t>
          </w:r>
          <w:r w:rsidRPr="00232FA4">
            <w:rPr>
              <w:rStyle w:val="FooterTxt"/>
              <w:noProof/>
            </w:rPr>
            <w:fldChar w:fldCharType="begin"/>
          </w:r>
          <w:r w:rsidR="00930828" w:rsidRPr="00232FA4">
            <w:rPr>
              <w:rStyle w:val="FooterTxt"/>
              <w:noProof/>
            </w:rPr>
            <w:instrText xml:space="preserve"> SAVEDATE \@ "M-d-yy" </w:instrText>
          </w:r>
          <w:r w:rsidRPr="00232FA4">
            <w:rPr>
              <w:rStyle w:val="FooterTxt"/>
              <w:noProof/>
            </w:rPr>
            <w:fldChar w:fldCharType="separate"/>
          </w:r>
          <w:r w:rsidR="007D6C96">
            <w:rPr>
              <w:rStyle w:val="FooterTxt"/>
              <w:noProof/>
            </w:rPr>
            <w:t>1-15-21</w:t>
          </w:r>
          <w:r w:rsidRPr="00232FA4">
            <w:rPr>
              <w:rStyle w:val="FooterTxt"/>
              <w:noProof/>
            </w:rPr>
            <w:fldChar w:fldCharType="end"/>
          </w:r>
          <w:r w:rsidR="00930828" w:rsidRPr="00232FA4">
            <w:rPr>
              <w:rStyle w:val="FooterTxt"/>
              <w:noProof/>
            </w:rPr>
            <w:t>/</w:t>
          </w:r>
          <w:r w:rsidRPr="00232FA4">
            <w:rPr>
              <w:rStyle w:val="FooterTxt"/>
              <w:noProof/>
            </w:rPr>
            <w:fldChar w:fldCharType="begin"/>
          </w:r>
          <w:r w:rsidR="00930828" w:rsidRPr="00232FA4">
            <w:rPr>
              <w:rStyle w:val="FooterTxt"/>
              <w:noProof/>
            </w:rPr>
            <w:instrText xml:space="preserve"> DOCPROPERTY "User Init" </w:instrText>
          </w:r>
          <w:r w:rsidRPr="00232FA4">
            <w:rPr>
              <w:rStyle w:val="FooterTxt"/>
              <w:noProof/>
            </w:rPr>
            <w:fldChar w:fldCharType="separate"/>
          </w:r>
          <w:r w:rsidR="00E61BCB">
            <w:rPr>
              <w:rStyle w:val="FooterTxt"/>
              <w:noProof/>
            </w:rPr>
            <w:t>aek</w:t>
          </w:r>
          <w:r w:rsidRPr="00232FA4">
            <w:rPr>
              <w:rStyle w:val="FooterTxt"/>
              <w:noProof/>
            </w:rPr>
            <w:fldChar w:fldCharType="end"/>
          </w:r>
          <w:r w:rsidR="00930828" w:rsidRPr="00232FA4">
            <w:rPr>
              <w:rStyle w:val="FooterTxt"/>
              <w:noProof/>
            </w:rPr>
            <w:t>/</w:t>
          </w:r>
          <w:r w:rsidRPr="00232FA4">
            <w:rPr>
              <w:rStyle w:val="FooterTxt"/>
              <w:noProof/>
            </w:rPr>
            <w:fldChar w:fldCharType="begin"/>
          </w:r>
          <w:r w:rsidR="00930828" w:rsidRPr="00232FA4">
            <w:rPr>
              <w:rStyle w:val="FooterTxt"/>
              <w:noProof/>
            </w:rPr>
            <w:instrText xml:space="preserve"> DOCPROPERTY "Typist Init" </w:instrText>
          </w:r>
          <w:r w:rsidRPr="00232FA4">
            <w:rPr>
              <w:rStyle w:val="FooterTxt"/>
              <w:noProof/>
            </w:rPr>
            <w:fldChar w:fldCharType="separate"/>
          </w:r>
          <w:r w:rsidR="00E61BCB">
            <w:rPr>
              <w:rStyle w:val="FooterTxt"/>
              <w:noProof/>
            </w:rPr>
            <w:t>slp</w:t>
          </w:r>
          <w:r w:rsidRPr="00232FA4">
            <w:rPr>
              <w:rStyle w:val="FooterTxt"/>
              <w:noProof/>
            </w:rPr>
            <w:fldChar w:fldCharType="end"/>
          </w:r>
        </w:p>
      </w:tc>
      <w:tc>
        <w:tcPr>
          <w:tcW w:w="1800" w:type="dxa"/>
          <w:shd w:val="clear" w:color="auto" w:fill="auto"/>
          <w:vAlign w:val="bottom"/>
        </w:tcPr>
        <w:p w14:paraId="63E94EF3" w14:textId="5AD46BA3" w:rsidR="00930828" w:rsidRDefault="00616B07" w:rsidP="00232FA4">
          <w:pPr>
            <w:pStyle w:val="Footer"/>
            <w:jc w:val="center"/>
            <w:rPr>
              <w:noProof/>
            </w:rPr>
          </w:pPr>
          <w:fldSimple w:instr=" STYLEREF zExhibitLabel \* MERGEFORMAT ">
            <w:r w:rsidR="007D6C96" w:rsidRPr="007D6C96">
              <w:rPr>
                <w:rStyle w:val="PageNumber"/>
                <w:noProof/>
              </w:rPr>
              <w:t>EXHIBIT</w:t>
            </w:r>
            <w:r w:rsidR="007D6C96">
              <w:rPr>
                <w:noProof/>
              </w:rPr>
              <w:t xml:space="preserve"> A</w:t>
            </w:r>
          </w:fldSimple>
        </w:p>
        <w:p w14:paraId="0886A56F" w14:textId="77777777" w:rsidR="00930828" w:rsidRDefault="00930828" w:rsidP="00232FA4">
          <w:pPr>
            <w:pStyle w:val="Footer"/>
            <w:jc w:val="center"/>
            <w:rPr>
              <w:noProof/>
            </w:rPr>
          </w:pPr>
          <w:r>
            <w:rPr>
              <w:noProof/>
            </w:rPr>
            <w:t>-</w:t>
          </w:r>
          <w:r w:rsidR="00B55DE1">
            <w:rPr>
              <w:noProof/>
            </w:rPr>
            <w:fldChar w:fldCharType="begin"/>
          </w:r>
          <w:r>
            <w:rPr>
              <w:noProof/>
            </w:rPr>
            <w:instrText xml:space="preserve"> PAGE  </w:instrText>
          </w:r>
          <w:r w:rsidR="00B55DE1">
            <w:rPr>
              <w:noProof/>
            </w:rPr>
            <w:fldChar w:fldCharType="separate"/>
          </w:r>
          <w:r w:rsidR="00E61BCB">
            <w:rPr>
              <w:noProof/>
            </w:rPr>
            <w:t>1</w:t>
          </w:r>
          <w:r w:rsidR="00B55DE1">
            <w:rPr>
              <w:noProof/>
            </w:rPr>
            <w:fldChar w:fldCharType="end"/>
          </w:r>
          <w:r>
            <w:rPr>
              <w:noProof/>
            </w:rPr>
            <w:t>-</w:t>
          </w:r>
        </w:p>
      </w:tc>
      <w:tc>
        <w:tcPr>
          <w:tcW w:w="3780" w:type="dxa"/>
          <w:shd w:val="clear" w:color="auto" w:fill="auto"/>
          <w:vAlign w:val="bottom"/>
        </w:tcPr>
        <w:p w14:paraId="30854F0B" w14:textId="77777777" w:rsidR="00930828" w:rsidRDefault="00930828" w:rsidP="00232FA4">
          <w:pPr>
            <w:pStyle w:val="Footer"/>
            <w:jc w:val="right"/>
            <w:rPr>
              <w:rStyle w:val="FooterTxt"/>
              <w:noProof/>
            </w:rPr>
          </w:pPr>
        </w:p>
        <w:p w14:paraId="053629EC" w14:textId="77777777" w:rsidR="00930828" w:rsidRPr="00232FA4" w:rsidRDefault="00930828" w:rsidP="00232FA4">
          <w:pPr>
            <w:pStyle w:val="Footer"/>
            <w:jc w:val="right"/>
            <w:rPr>
              <w:rStyle w:val="FooterTxt"/>
              <w:noProof/>
            </w:rPr>
          </w:pPr>
        </w:p>
      </w:tc>
    </w:tr>
  </w:tbl>
  <w:p w14:paraId="49D93BE8" w14:textId="77777777" w:rsidR="00930828" w:rsidRDefault="00930828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360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780"/>
      <w:gridCol w:w="1800"/>
      <w:gridCol w:w="3780"/>
    </w:tblGrid>
    <w:tr w:rsidR="00930828" w14:paraId="23B504D7" w14:textId="77777777" w:rsidTr="00232FA4">
      <w:tc>
        <w:tcPr>
          <w:tcW w:w="3780" w:type="dxa"/>
          <w:shd w:val="clear" w:color="auto" w:fill="auto"/>
          <w:vAlign w:val="bottom"/>
        </w:tcPr>
        <w:p w14:paraId="71F48CD6" w14:textId="77777777" w:rsidR="00930828" w:rsidRPr="00232FA4" w:rsidRDefault="00B55DE1" w:rsidP="00232FA4">
          <w:pPr>
            <w:pStyle w:val="Footer"/>
            <w:rPr>
              <w:rStyle w:val="FooterTxt"/>
              <w:noProof/>
            </w:rPr>
          </w:pPr>
          <w:r w:rsidRPr="00232FA4">
            <w:rPr>
              <w:rStyle w:val="FooterTxt"/>
              <w:noProof/>
            </w:rPr>
            <w:fldChar w:fldCharType="begin"/>
          </w:r>
          <w:r w:rsidR="00930828" w:rsidRPr="00232FA4">
            <w:rPr>
              <w:rStyle w:val="FooterTxt"/>
              <w:noProof/>
            </w:rPr>
            <w:instrText xml:space="preserve"> DOCPROPERTY "Document number" </w:instrText>
          </w:r>
          <w:r w:rsidRPr="00232FA4">
            <w:rPr>
              <w:rStyle w:val="FooterTxt"/>
              <w:noProof/>
            </w:rPr>
            <w:fldChar w:fldCharType="separate"/>
          </w:r>
          <w:r w:rsidR="00930828">
            <w:rPr>
              <w:rStyle w:val="FooterTxt"/>
              <w:noProof/>
            </w:rPr>
            <w:t>1068503</w:t>
          </w:r>
          <w:r w:rsidRPr="00232FA4">
            <w:rPr>
              <w:rStyle w:val="FooterTxt"/>
              <w:noProof/>
            </w:rPr>
            <w:fldChar w:fldCharType="end"/>
          </w:r>
          <w:r w:rsidR="00930828" w:rsidRPr="00232FA4">
            <w:rPr>
              <w:rStyle w:val="FooterTxt"/>
              <w:noProof/>
            </w:rPr>
            <w:t>.</w:t>
          </w:r>
          <w:r w:rsidRPr="00232FA4">
            <w:rPr>
              <w:rStyle w:val="FooterTxt"/>
              <w:noProof/>
            </w:rPr>
            <w:fldChar w:fldCharType="begin"/>
          </w:r>
          <w:r w:rsidR="00930828" w:rsidRPr="00232FA4">
            <w:rPr>
              <w:rStyle w:val="FooterTxt"/>
              <w:noProof/>
            </w:rPr>
            <w:instrText xml:space="preserve"> DOCPROPERTY "Document version" </w:instrText>
          </w:r>
          <w:r w:rsidRPr="00232FA4">
            <w:rPr>
              <w:rStyle w:val="FooterTxt"/>
              <w:noProof/>
            </w:rPr>
            <w:fldChar w:fldCharType="separate"/>
          </w:r>
          <w:r w:rsidR="00930828">
            <w:rPr>
              <w:rStyle w:val="FooterTxt"/>
              <w:noProof/>
            </w:rPr>
            <w:t>01</w:t>
          </w:r>
          <w:r w:rsidRPr="00232FA4">
            <w:rPr>
              <w:rStyle w:val="FooterTxt"/>
              <w:noProof/>
            </w:rPr>
            <w:fldChar w:fldCharType="end"/>
          </w:r>
          <w:r w:rsidR="00930828" w:rsidRPr="00232FA4">
            <w:rPr>
              <w:rStyle w:val="FooterTxt"/>
              <w:noProof/>
            </w:rPr>
            <w:t>/</w:t>
          </w:r>
          <w:r w:rsidRPr="00232FA4">
            <w:rPr>
              <w:rStyle w:val="FooterTxt"/>
              <w:noProof/>
            </w:rPr>
            <w:fldChar w:fldCharType="begin"/>
          </w:r>
          <w:r w:rsidR="00930828" w:rsidRPr="00232FA4">
            <w:rPr>
              <w:rStyle w:val="FooterTxt"/>
              <w:noProof/>
            </w:rPr>
            <w:instrText xml:space="preserve"> DOCPROPERTY "Document Library" </w:instrText>
          </w:r>
          <w:r w:rsidRPr="00232FA4">
            <w:rPr>
              <w:rStyle w:val="FooterTxt"/>
              <w:noProof/>
            </w:rPr>
            <w:fldChar w:fldCharType="separate"/>
          </w:r>
          <w:r w:rsidR="00930828">
            <w:rPr>
              <w:rStyle w:val="FooterTxt"/>
              <w:noProof/>
            </w:rPr>
            <w:t>OC</w:t>
          </w:r>
          <w:r w:rsidRPr="00232FA4">
            <w:rPr>
              <w:rStyle w:val="FooterTxt"/>
              <w:noProof/>
            </w:rPr>
            <w:fldChar w:fldCharType="end"/>
          </w:r>
        </w:p>
        <w:p w14:paraId="4DCBE0FB" w14:textId="20AE7243" w:rsidR="00930828" w:rsidRPr="00232FA4" w:rsidRDefault="00B55DE1" w:rsidP="00232FA4">
          <w:pPr>
            <w:pStyle w:val="Footer"/>
            <w:rPr>
              <w:rStyle w:val="FooterTxt"/>
              <w:noProof/>
            </w:rPr>
          </w:pPr>
          <w:r w:rsidRPr="00232FA4">
            <w:rPr>
              <w:rStyle w:val="FooterTxt"/>
              <w:noProof/>
            </w:rPr>
            <w:fldChar w:fldCharType="begin"/>
          </w:r>
          <w:r w:rsidR="00930828" w:rsidRPr="00232FA4">
            <w:rPr>
              <w:rStyle w:val="FooterTxt"/>
              <w:noProof/>
            </w:rPr>
            <w:instrText xml:space="preserve"> DOCPROPERTY "Client" </w:instrText>
          </w:r>
          <w:r w:rsidRPr="00232FA4">
            <w:rPr>
              <w:rStyle w:val="FooterTxt"/>
              <w:noProof/>
            </w:rPr>
            <w:fldChar w:fldCharType="separate"/>
          </w:r>
          <w:r w:rsidR="00930828">
            <w:rPr>
              <w:rStyle w:val="FooterTxt"/>
              <w:noProof/>
            </w:rPr>
            <w:t>374658</w:t>
          </w:r>
          <w:r w:rsidRPr="00232FA4">
            <w:rPr>
              <w:rStyle w:val="FooterTxt"/>
              <w:noProof/>
            </w:rPr>
            <w:fldChar w:fldCharType="end"/>
          </w:r>
          <w:r w:rsidR="00930828" w:rsidRPr="00232FA4">
            <w:rPr>
              <w:rStyle w:val="FooterTxt"/>
              <w:noProof/>
            </w:rPr>
            <w:t>-</w:t>
          </w:r>
          <w:r w:rsidRPr="00232FA4">
            <w:rPr>
              <w:rStyle w:val="FooterTxt"/>
              <w:noProof/>
            </w:rPr>
            <w:fldChar w:fldCharType="begin"/>
          </w:r>
          <w:r w:rsidR="00930828" w:rsidRPr="00232FA4">
            <w:rPr>
              <w:rStyle w:val="FooterTxt"/>
              <w:noProof/>
            </w:rPr>
            <w:instrText xml:space="preserve"> DOCPROPERTY "Matter" </w:instrText>
          </w:r>
          <w:r w:rsidRPr="00232FA4">
            <w:rPr>
              <w:rStyle w:val="FooterTxt"/>
              <w:noProof/>
            </w:rPr>
            <w:fldChar w:fldCharType="separate"/>
          </w:r>
          <w:r w:rsidR="00930828">
            <w:rPr>
              <w:rStyle w:val="FooterTxt"/>
              <w:noProof/>
            </w:rPr>
            <w:t>00001</w:t>
          </w:r>
          <w:r w:rsidRPr="00232FA4">
            <w:rPr>
              <w:rStyle w:val="FooterTxt"/>
              <w:noProof/>
            </w:rPr>
            <w:fldChar w:fldCharType="end"/>
          </w:r>
          <w:r w:rsidR="00930828" w:rsidRPr="00232FA4">
            <w:rPr>
              <w:rStyle w:val="FooterTxt"/>
              <w:noProof/>
            </w:rPr>
            <w:t>/</w:t>
          </w:r>
          <w:r w:rsidRPr="00232FA4">
            <w:rPr>
              <w:rStyle w:val="FooterTxt"/>
              <w:noProof/>
            </w:rPr>
            <w:fldChar w:fldCharType="begin"/>
          </w:r>
          <w:r w:rsidR="00930828" w:rsidRPr="00232FA4">
            <w:rPr>
              <w:rStyle w:val="FooterTxt"/>
              <w:noProof/>
            </w:rPr>
            <w:instrText xml:space="preserve"> SAVEDATE \@ "M-d-yy" </w:instrText>
          </w:r>
          <w:r w:rsidRPr="00232FA4">
            <w:rPr>
              <w:rStyle w:val="FooterTxt"/>
              <w:noProof/>
            </w:rPr>
            <w:fldChar w:fldCharType="separate"/>
          </w:r>
          <w:r w:rsidR="007D6C96">
            <w:rPr>
              <w:rStyle w:val="FooterTxt"/>
              <w:noProof/>
            </w:rPr>
            <w:t>1-15-21</w:t>
          </w:r>
          <w:r w:rsidRPr="00232FA4">
            <w:rPr>
              <w:rStyle w:val="FooterTxt"/>
              <w:noProof/>
            </w:rPr>
            <w:fldChar w:fldCharType="end"/>
          </w:r>
          <w:r w:rsidR="00930828" w:rsidRPr="00232FA4">
            <w:rPr>
              <w:rStyle w:val="FooterTxt"/>
              <w:noProof/>
            </w:rPr>
            <w:t>/</w:t>
          </w:r>
          <w:r w:rsidRPr="00232FA4">
            <w:rPr>
              <w:rStyle w:val="FooterTxt"/>
              <w:noProof/>
            </w:rPr>
            <w:fldChar w:fldCharType="begin"/>
          </w:r>
          <w:r w:rsidR="00930828" w:rsidRPr="00232FA4">
            <w:rPr>
              <w:rStyle w:val="FooterTxt"/>
              <w:noProof/>
            </w:rPr>
            <w:instrText xml:space="preserve"> DOCPROPERTY "User Init" </w:instrText>
          </w:r>
          <w:r w:rsidRPr="00232FA4">
            <w:rPr>
              <w:rStyle w:val="FooterTxt"/>
              <w:noProof/>
            </w:rPr>
            <w:fldChar w:fldCharType="separate"/>
          </w:r>
          <w:r w:rsidR="00930828">
            <w:rPr>
              <w:rStyle w:val="FooterTxt"/>
              <w:noProof/>
            </w:rPr>
            <w:t>aek</w:t>
          </w:r>
          <w:r w:rsidRPr="00232FA4">
            <w:rPr>
              <w:rStyle w:val="FooterTxt"/>
              <w:noProof/>
            </w:rPr>
            <w:fldChar w:fldCharType="end"/>
          </w:r>
          <w:r w:rsidR="00930828" w:rsidRPr="00232FA4">
            <w:rPr>
              <w:rStyle w:val="FooterTxt"/>
              <w:noProof/>
            </w:rPr>
            <w:t>/</w:t>
          </w:r>
          <w:r w:rsidRPr="00232FA4">
            <w:rPr>
              <w:rStyle w:val="FooterTxt"/>
              <w:noProof/>
            </w:rPr>
            <w:fldChar w:fldCharType="begin"/>
          </w:r>
          <w:r w:rsidR="00930828" w:rsidRPr="00232FA4">
            <w:rPr>
              <w:rStyle w:val="FooterTxt"/>
              <w:noProof/>
            </w:rPr>
            <w:instrText xml:space="preserve"> DOCPROPERTY "Typist Init" </w:instrText>
          </w:r>
          <w:r w:rsidRPr="00232FA4">
            <w:rPr>
              <w:rStyle w:val="FooterTxt"/>
              <w:noProof/>
            </w:rPr>
            <w:fldChar w:fldCharType="separate"/>
          </w:r>
          <w:r w:rsidR="00930828">
            <w:rPr>
              <w:rStyle w:val="FooterTxt"/>
              <w:noProof/>
            </w:rPr>
            <w:t>aek</w:t>
          </w:r>
          <w:r w:rsidRPr="00232FA4">
            <w:rPr>
              <w:rStyle w:val="FooterTxt"/>
              <w:noProof/>
            </w:rPr>
            <w:fldChar w:fldCharType="end"/>
          </w:r>
        </w:p>
      </w:tc>
      <w:tc>
        <w:tcPr>
          <w:tcW w:w="1800" w:type="dxa"/>
          <w:shd w:val="clear" w:color="auto" w:fill="auto"/>
          <w:vAlign w:val="bottom"/>
        </w:tcPr>
        <w:p w14:paraId="2182E51C" w14:textId="77777777" w:rsidR="00930828" w:rsidRPr="00232FA4" w:rsidRDefault="00930828" w:rsidP="00232FA4">
          <w:pPr>
            <w:pStyle w:val="Footer"/>
            <w:jc w:val="center"/>
            <w:rPr>
              <w:rStyle w:val="PageNumber"/>
              <w:noProof/>
            </w:rPr>
          </w:pPr>
        </w:p>
      </w:tc>
      <w:tc>
        <w:tcPr>
          <w:tcW w:w="3780" w:type="dxa"/>
          <w:shd w:val="clear" w:color="auto" w:fill="auto"/>
          <w:vAlign w:val="bottom"/>
        </w:tcPr>
        <w:p w14:paraId="359C3A8A" w14:textId="77777777" w:rsidR="00930828" w:rsidRDefault="00930828" w:rsidP="00232FA4">
          <w:pPr>
            <w:pStyle w:val="Footer"/>
            <w:jc w:val="right"/>
            <w:rPr>
              <w:rStyle w:val="FooterTxt"/>
              <w:noProof/>
            </w:rPr>
          </w:pPr>
        </w:p>
        <w:p w14:paraId="457E9208" w14:textId="77777777" w:rsidR="00930828" w:rsidRPr="00232FA4" w:rsidRDefault="00930828" w:rsidP="00232FA4">
          <w:pPr>
            <w:pStyle w:val="Footer"/>
            <w:jc w:val="right"/>
            <w:rPr>
              <w:rStyle w:val="FooterTxt"/>
              <w:noProof/>
            </w:rPr>
          </w:pPr>
        </w:p>
      </w:tc>
    </w:tr>
  </w:tbl>
  <w:p w14:paraId="72876DF7" w14:textId="77777777" w:rsidR="00930828" w:rsidRDefault="00930828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360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780"/>
      <w:gridCol w:w="1800"/>
      <w:gridCol w:w="3780"/>
    </w:tblGrid>
    <w:tr w:rsidR="00C727A4" w14:paraId="33E4CAEE" w14:textId="77777777" w:rsidTr="00232FA4">
      <w:tc>
        <w:tcPr>
          <w:tcW w:w="3780" w:type="dxa"/>
          <w:shd w:val="clear" w:color="auto" w:fill="auto"/>
          <w:vAlign w:val="bottom"/>
        </w:tcPr>
        <w:p w14:paraId="229CA4F9" w14:textId="77777777" w:rsidR="00C727A4" w:rsidRPr="00232FA4" w:rsidRDefault="00B55DE1" w:rsidP="00232FA4">
          <w:pPr>
            <w:pStyle w:val="Footer"/>
            <w:rPr>
              <w:rStyle w:val="FooterTxt"/>
              <w:noProof/>
            </w:rPr>
          </w:pPr>
          <w:r w:rsidRPr="00232FA4">
            <w:rPr>
              <w:rStyle w:val="FooterTxt"/>
              <w:noProof/>
            </w:rPr>
            <w:fldChar w:fldCharType="begin"/>
          </w:r>
          <w:r w:rsidR="00C727A4" w:rsidRPr="00232FA4">
            <w:rPr>
              <w:rStyle w:val="FooterTxt"/>
              <w:noProof/>
            </w:rPr>
            <w:instrText xml:space="preserve"> DOCPROPERTY "Document number" </w:instrText>
          </w:r>
          <w:r w:rsidRPr="00232FA4">
            <w:rPr>
              <w:rStyle w:val="FooterTxt"/>
              <w:noProof/>
            </w:rPr>
            <w:fldChar w:fldCharType="separate"/>
          </w:r>
          <w:r w:rsidR="00E61BCB">
            <w:rPr>
              <w:rStyle w:val="FooterTxt"/>
              <w:noProof/>
            </w:rPr>
            <w:t>1097977</w:t>
          </w:r>
          <w:r w:rsidRPr="00232FA4">
            <w:rPr>
              <w:rStyle w:val="FooterTxt"/>
              <w:noProof/>
            </w:rPr>
            <w:fldChar w:fldCharType="end"/>
          </w:r>
          <w:r w:rsidR="00C727A4" w:rsidRPr="00232FA4">
            <w:rPr>
              <w:rStyle w:val="FooterTxt"/>
              <w:noProof/>
            </w:rPr>
            <w:t>.</w:t>
          </w:r>
          <w:r w:rsidRPr="00232FA4">
            <w:rPr>
              <w:rStyle w:val="FooterTxt"/>
              <w:noProof/>
            </w:rPr>
            <w:fldChar w:fldCharType="begin"/>
          </w:r>
          <w:r w:rsidR="00C727A4" w:rsidRPr="00232FA4">
            <w:rPr>
              <w:rStyle w:val="FooterTxt"/>
              <w:noProof/>
            </w:rPr>
            <w:instrText xml:space="preserve"> DOCPROPERTY "Document version" </w:instrText>
          </w:r>
          <w:r w:rsidRPr="00232FA4">
            <w:rPr>
              <w:rStyle w:val="FooterTxt"/>
              <w:noProof/>
            </w:rPr>
            <w:fldChar w:fldCharType="separate"/>
          </w:r>
          <w:r w:rsidR="00E61BCB">
            <w:rPr>
              <w:rStyle w:val="FooterTxt"/>
              <w:noProof/>
            </w:rPr>
            <w:t>02</w:t>
          </w:r>
          <w:r w:rsidRPr="00232FA4">
            <w:rPr>
              <w:rStyle w:val="FooterTxt"/>
              <w:noProof/>
            </w:rPr>
            <w:fldChar w:fldCharType="end"/>
          </w:r>
          <w:r w:rsidR="00C727A4" w:rsidRPr="00232FA4">
            <w:rPr>
              <w:rStyle w:val="FooterTxt"/>
              <w:noProof/>
            </w:rPr>
            <w:t>/</w:t>
          </w:r>
          <w:r w:rsidRPr="00232FA4">
            <w:rPr>
              <w:rStyle w:val="FooterTxt"/>
              <w:noProof/>
            </w:rPr>
            <w:fldChar w:fldCharType="begin"/>
          </w:r>
          <w:r w:rsidR="00C727A4" w:rsidRPr="00232FA4">
            <w:rPr>
              <w:rStyle w:val="FooterTxt"/>
              <w:noProof/>
            </w:rPr>
            <w:instrText xml:space="preserve"> DOCPROPERTY "Document Library" </w:instrText>
          </w:r>
          <w:r w:rsidRPr="00232FA4">
            <w:rPr>
              <w:rStyle w:val="FooterTxt"/>
              <w:noProof/>
            </w:rPr>
            <w:fldChar w:fldCharType="separate"/>
          </w:r>
          <w:r w:rsidR="00E61BCB">
            <w:rPr>
              <w:rStyle w:val="FooterTxt"/>
              <w:noProof/>
            </w:rPr>
            <w:t>OC</w:t>
          </w:r>
          <w:r w:rsidRPr="00232FA4">
            <w:rPr>
              <w:rStyle w:val="FooterTxt"/>
              <w:noProof/>
            </w:rPr>
            <w:fldChar w:fldCharType="end"/>
          </w:r>
        </w:p>
        <w:p w14:paraId="6E71AC63" w14:textId="2FB040B4" w:rsidR="00C727A4" w:rsidRPr="00232FA4" w:rsidRDefault="00B55DE1" w:rsidP="00232FA4">
          <w:pPr>
            <w:pStyle w:val="Footer"/>
            <w:rPr>
              <w:rStyle w:val="FooterTxt"/>
              <w:noProof/>
            </w:rPr>
          </w:pPr>
          <w:r w:rsidRPr="00232FA4">
            <w:rPr>
              <w:rStyle w:val="FooterTxt"/>
              <w:noProof/>
            </w:rPr>
            <w:fldChar w:fldCharType="begin"/>
          </w:r>
          <w:r w:rsidR="00C727A4" w:rsidRPr="00232FA4">
            <w:rPr>
              <w:rStyle w:val="FooterTxt"/>
              <w:noProof/>
            </w:rPr>
            <w:instrText xml:space="preserve"> DOCPROPERTY "Client" </w:instrText>
          </w:r>
          <w:r w:rsidRPr="00232FA4">
            <w:rPr>
              <w:rStyle w:val="FooterTxt"/>
              <w:noProof/>
            </w:rPr>
            <w:fldChar w:fldCharType="separate"/>
          </w:r>
          <w:r w:rsidR="00E61BCB">
            <w:rPr>
              <w:rStyle w:val="FooterTxt"/>
              <w:noProof/>
            </w:rPr>
            <w:t>374658</w:t>
          </w:r>
          <w:r w:rsidRPr="00232FA4">
            <w:rPr>
              <w:rStyle w:val="FooterTxt"/>
              <w:noProof/>
            </w:rPr>
            <w:fldChar w:fldCharType="end"/>
          </w:r>
          <w:r w:rsidR="00C727A4" w:rsidRPr="00232FA4">
            <w:rPr>
              <w:rStyle w:val="FooterTxt"/>
              <w:noProof/>
            </w:rPr>
            <w:t>-</w:t>
          </w:r>
          <w:r w:rsidRPr="00232FA4">
            <w:rPr>
              <w:rStyle w:val="FooterTxt"/>
              <w:noProof/>
            </w:rPr>
            <w:fldChar w:fldCharType="begin"/>
          </w:r>
          <w:r w:rsidR="00C727A4" w:rsidRPr="00232FA4">
            <w:rPr>
              <w:rStyle w:val="FooterTxt"/>
              <w:noProof/>
            </w:rPr>
            <w:instrText xml:space="preserve"> DOCPROPERTY "Matter" </w:instrText>
          </w:r>
          <w:r w:rsidRPr="00232FA4">
            <w:rPr>
              <w:rStyle w:val="FooterTxt"/>
              <w:noProof/>
            </w:rPr>
            <w:fldChar w:fldCharType="separate"/>
          </w:r>
          <w:r w:rsidR="00E61BCB">
            <w:rPr>
              <w:rStyle w:val="FooterTxt"/>
              <w:noProof/>
            </w:rPr>
            <w:t>00001</w:t>
          </w:r>
          <w:r w:rsidRPr="00232FA4">
            <w:rPr>
              <w:rStyle w:val="FooterTxt"/>
              <w:noProof/>
            </w:rPr>
            <w:fldChar w:fldCharType="end"/>
          </w:r>
          <w:r w:rsidR="00C727A4" w:rsidRPr="00232FA4">
            <w:rPr>
              <w:rStyle w:val="FooterTxt"/>
              <w:noProof/>
            </w:rPr>
            <w:t>/</w:t>
          </w:r>
          <w:r w:rsidRPr="00232FA4">
            <w:rPr>
              <w:rStyle w:val="FooterTxt"/>
              <w:noProof/>
            </w:rPr>
            <w:fldChar w:fldCharType="begin"/>
          </w:r>
          <w:r w:rsidR="00C727A4" w:rsidRPr="00232FA4">
            <w:rPr>
              <w:rStyle w:val="FooterTxt"/>
              <w:noProof/>
            </w:rPr>
            <w:instrText xml:space="preserve"> SAVEDATE \@ "M-d-yy" </w:instrText>
          </w:r>
          <w:r w:rsidRPr="00232FA4">
            <w:rPr>
              <w:rStyle w:val="FooterTxt"/>
              <w:noProof/>
            </w:rPr>
            <w:fldChar w:fldCharType="separate"/>
          </w:r>
          <w:r w:rsidR="007D6C96">
            <w:rPr>
              <w:rStyle w:val="FooterTxt"/>
              <w:noProof/>
            </w:rPr>
            <w:t>1-15-21</w:t>
          </w:r>
          <w:r w:rsidRPr="00232FA4">
            <w:rPr>
              <w:rStyle w:val="FooterTxt"/>
              <w:noProof/>
            </w:rPr>
            <w:fldChar w:fldCharType="end"/>
          </w:r>
          <w:r w:rsidR="00C727A4" w:rsidRPr="00232FA4">
            <w:rPr>
              <w:rStyle w:val="FooterTxt"/>
              <w:noProof/>
            </w:rPr>
            <w:t>/</w:t>
          </w:r>
          <w:r w:rsidRPr="00232FA4">
            <w:rPr>
              <w:rStyle w:val="FooterTxt"/>
              <w:noProof/>
            </w:rPr>
            <w:fldChar w:fldCharType="begin"/>
          </w:r>
          <w:r w:rsidR="00C727A4" w:rsidRPr="00232FA4">
            <w:rPr>
              <w:rStyle w:val="FooterTxt"/>
              <w:noProof/>
            </w:rPr>
            <w:instrText xml:space="preserve"> DOCPROPERTY "User Init" </w:instrText>
          </w:r>
          <w:r w:rsidRPr="00232FA4">
            <w:rPr>
              <w:rStyle w:val="FooterTxt"/>
              <w:noProof/>
            </w:rPr>
            <w:fldChar w:fldCharType="separate"/>
          </w:r>
          <w:r w:rsidR="00E61BCB">
            <w:rPr>
              <w:rStyle w:val="FooterTxt"/>
              <w:noProof/>
            </w:rPr>
            <w:t>aek</w:t>
          </w:r>
          <w:r w:rsidRPr="00232FA4">
            <w:rPr>
              <w:rStyle w:val="FooterTxt"/>
              <w:noProof/>
            </w:rPr>
            <w:fldChar w:fldCharType="end"/>
          </w:r>
          <w:r w:rsidR="00C727A4" w:rsidRPr="00232FA4">
            <w:rPr>
              <w:rStyle w:val="FooterTxt"/>
              <w:noProof/>
            </w:rPr>
            <w:t>/</w:t>
          </w:r>
          <w:r w:rsidRPr="00232FA4">
            <w:rPr>
              <w:rStyle w:val="FooterTxt"/>
              <w:noProof/>
            </w:rPr>
            <w:fldChar w:fldCharType="begin"/>
          </w:r>
          <w:r w:rsidR="00C727A4" w:rsidRPr="00232FA4">
            <w:rPr>
              <w:rStyle w:val="FooterTxt"/>
              <w:noProof/>
            </w:rPr>
            <w:instrText xml:space="preserve"> DOCPROPERTY "Typist Init" </w:instrText>
          </w:r>
          <w:r w:rsidRPr="00232FA4">
            <w:rPr>
              <w:rStyle w:val="FooterTxt"/>
              <w:noProof/>
            </w:rPr>
            <w:fldChar w:fldCharType="separate"/>
          </w:r>
          <w:r w:rsidR="00E61BCB">
            <w:rPr>
              <w:rStyle w:val="FooterTxt"/>
              <w:noProof/>
            </w:rPr>
            <w:t>slp</w:t>
          </w:r>
          <w:r w:rsidRPr="00232FA4">
            <w:rPr>
              <w:rStyle w:val="FooterTxt"/>
              <w:noProof/>
            </w:rPr>
            <w:fldChar w:fldCharType="end"/>
          </w:r>
        </w:p>
      </w:tc>
      <w:tc>
        <w:tcPr>
          <w:tcW w:w="1800" w:type="dxa"/>
          <w:shd w:val="clear" w:color="auto" w:fill="auto"/>
          <w:vAlign w:val="bottom"/>
        </w:tcPr>
        <w:p w14:paraId="19EF3A31" w14:textId="78AE5B78" w:rsidR="00C727A4" w:rsidRDefault="00616B07" w:rsidP="00232FA4">
          <w:pPr>
            <w:pStyle w:val="Footer"/>
            <w:jc w:val="center"/>
            <w:rPr>
              <w:noProof/>
            </w:rPr>
          </w:pPr>
          <w:fldSimple w:instr=" STYLEREF zExhibitLabel \* MERGEFORMAT ">
            <w:r w:rsidR="007D6C96" w:rsidRPr="007D6C96">
              <w:rPr>
                <w:rStyle w:val="PageNumber"/>
                <w:noProof/>
              </w:rPr>
              <w:t>Exhibit B</w:t>
            </w:r>
          </w:fldSimple>
        </w:p>
        <w:p w14:paraId="099836C1" w14:textId="77777777" w:rsidR="00C727A4" w:rsidRDefault="00C727A4" w:rsidP="00232FA4">
          <w:pPr>
            <w:pStyle w:val="Footer"/>
            <w:jc w:val="center"/>
            <w:rPr>
              <w:noProof/>
            </w:rPr>
          </w:pPr>
          <w:r>
            <w:rPr>
              <w:noProof/>
            </w:rPr>
            <w:t>-</w:t>
          </w:r>
          <w:r w:rsidR="00B55DE1">
            <w:rPr>
              <w:noProof/>
            </w:rPr>
            <w:fldChar w:fldCharType="begin"/>
          </w:r>
          <w:r>
            <w:rPr>
              <w:noProof/>
            </w:rPr>
            <w:instrText xml:space="preserve"> PAGE  </w:instrText>
          </w:r>
          <w:r w:rsidR="00B55DE1">
            <w:rPr>
              <w:noProof/>
            </w:rPr>
            <w:fldChar w:fldCharType="separate"/>
          </w:r>
          <w:r w:rsidR="00E61BCB">
            <w:rPr>
              <w:noProof/>
            </w:rPr>
            <w:t>1</w:t>
          </w:r>
          <w:r w:rsidR="00B55DE1">
            <w:rPr>
              <w:noProof/>
            </w:rPr>
            <w:fldChar w:fldCharType="end"/>
          </w:r>
          <w:r>
            <w:rPr>
              <w:noProof/>
            </w:rPr>
            <w:t>-</w:t>
          </w:r>
        </w:p>
      </w:tc>
      <w:tc>
        <w:tcPr>
          <w:tcW w:w="3780" w:type="dxa"/>
          <w:shd w:val="clear" w:color="auto" w:fill="auto"/>
          <w:vAlign w:val="bottom"/>
        </w:tcPr>
        <w:p w14:paraId="2F79527F" w14:textId="77777777" w:rsidR="00C727A4" w:rsidRDefault="00C727A4" w:rsidP="00232FA4">
          <w:pPr>
            <w:pStyle w:val="Footer"/>
            <w:jc w:val="right"/>
            <w:rPr>
              <w:rStyle w:val="FooterTxt"/>
              <w:noProof/>
            </w:rPr>
          </w:pPr>
        </w:p>
        <w:p w14:paraId="5C5E9772" w14:textId="77777777" w:rsidR="00C727A4" w:rsidRPr="00232FA4" w:rsidRDefault="00C727A4" w:rsidP="00232FA4">
          <w:pPr>
            <w:pStyle w:val="Footer"/>
            <w:jc w:val="right"/>
            <w:rPr>
              <w:rStyle w:val="FooterTxt"/>
              <w:noProof/>
            </w:rPr>
          </w:pPr>
        </w:p>
      </w:tc>
    </w:tr>
  </w:tbl>
  <w:p w14:paraId="6B49D01E" w14:textId="77777777" w:rsidR="00C727A4" w:rsidRDefault="00C727A4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360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780"/>
      <w:gridCol w:w="1800"/>
      <w:gridCol w:w="3780"/>
    </w:tblGrid>
    <w:tr w:rsidR="00C727A4" w14:paraId="66C7F336" w14:textId="77777777" w:rsidTr="00232FA4">
      <w:tc>
        <w:tcPr>
          <w:tcW w:w="3780" w:type="dxa"/>
          <w:shd w:val="clear" w:color="auto" w:fill="auto"/>
          <w:vAlign w:val="bottom"/>
        </w:tcPr>
        <w:p w14:paraId="4E061D45" w14:textId="77777777" w:rsidR="00C727A4" w:rsidRPr="00232FA4" w:rsidRDefault="00B55DE1" w:rsidP="00232FA4">
          <w:pPr>
            <w:pStyle w:val="Footer"/>
            <w:rPr>
              <w:rStyle w:val="FooterTxt"/>
              <w:noProof/>
            </w:rPr>
          </w:pPr>
          <w:r w:rsidRPr="00232FA4">
            <w:rPr>
              <w:rStyle w:val="FooterTxt"/>
              <w:noProof/>
            </w:rPr>
            <w:fldChar w:fldCharType="begin"/>
          </w:r>
          <w:r w:rsidR="00C727A4" w:rsidRPr="00232FA4">
            <w:rPr>
              <w:rStyle w:val="FooterTxt"/>
              <w:noProof/>
            </w:rPr>
            <w:instrText xml:space="preserve"> DOCPROPERTY "Document number" </w:instrText>
          </w:r>
          <w:r w:rsidRPr="00232FA4">
            <w:rPr>
              <w:rStyle w:val="FooterTxt"/>
              <w:noProof/>
            </w:rPr>
            <w:fldChar w:fldCharType="separate"/>
          </w:r>
          <w:r w:rsidR="00C727A4">
            <w:rPr>
              <w:rStyle w:val="FooterTxt"/>
              <w:noProof/>
            </w:rPr>
            <w:t>1068503</w:t>
          </w:r>
          <w:r w:rsidRPr="00232FA4">
            <w:rPr>
              <w:rStyle w:val="FooterTxt"/>
              <w:noProof/>
            </w:rPr>
            <w:fldChar w:fldCharType="end"/>
          </w:r>
          <w:r w:rsidR="00C727A4" w:rsidRPr="00232FA4">
            <w:rPr>
              <w:rStyle w:val="FooterTxt"/>
              <w:noProof/>
            </w:rPr>
            <w:t>.</w:t>
          </w:r>
          <w:r w:rsidRPr="00232FA4">
            <w:rPr>
              <w:rStyle w:val="FooterTxt"/>
              <w:noProof/>
            </w:rPr>
            <w:fldChar w:fldCharType="begin"/>
          </w:r>
          <w:r w:rsidR="00C727A4" w:rsidRPr="00232FA4">
            <w:rPr>
              <w:rStyle w:val="FooterTxt"/>
              <w:noProof/>
            </w:rPr>
            <w:instrText xml:space="preserve"> DOCPROPERTY "Document version" </w:instrText>
          </w:r>
          <w:r w:rsidRPr="00232FA4">
            <w:rPr>
              <w:rStyle w:val="FooterTxt"/>
              <w:noProof/>
            </w:rPr>
            <w:fldChar w:fldCharType="separate"/>
          </w:r>
          <w:r w:rsidR="00C727A4">
            <w:rPr>
              <w:rStyle w:val="FooterTxt"/>
              <w:noProof/>
            </w:rPr>
            <w:t>01</w:t>
          </w:r>
          <w:r w:rsidRPr="00232FA4">
            <w:rPr>
              <w:rStyle w:val="FooterTxt"/>
              <w:noProof/>
            </w:rPr>
            <w:fldChar w:fldCharType="end"/>
          </w:r>
          <w:r w:rsidR="00C727A4" w:rsidRPr="00232FA4">
            <w:rPr>
              <w:rStyle w:val="FooterTxt"/>
              <w:noProof/>
            </w:rPr>
            <w:t>/</w:t>
          </w:r>
          <w:r w:rsidRPr="00232FA4">
            <w:rPr>
              <w:rStyle w:val="FooterTxt"/>
              <w:noProof/>
            </w:rPr>
            <w:fldChar w:fldCharType="begin"/>
          </w:r>
          <w:r w:rsidR="00C727A4" w:rsidRPr="00232FA4">
            <w:rPr>
              <w:rStyle w:val="FooterTxt"/>
              <w:noProof/>
            </w:rPr>
            <w:instrText xml:space="preserve"> DOCPROPERTY "Document Library" </w:instrText>
          </w:r>
          <w:r w:rsidRPr="00232FA4">
            <w:rPr>
              <w:rStyle w:val="FooterTxt"/>
              <w:noProof/>
            </w:rPr>
            <w:fldChar w:fldCharType="separate"/>
          </w:r>
          <w:r w:rsidR="00C727A4">
            <w:rPr>
              <w:rStyle w:val="FooterTxt"/>
              <w:noProof/>
            </w:rPr>
            <w:t>OC</w:t>
          </w:r>
          <w:r w:rsidRPr="00232FA4">
            <w:rPr>
              <w:rStyle w:val="FooterTxt"/>
              <w:noProof/>
            </w:rPr>
            <w:fldChar w:fldCharType="end"/>
          </w:r>
        </w:p>
        <w:p w14:paraId="5B9DBA21" w14:textId="0DCF85E4" w:rsidR="00C727A4" w:rsidRPr="00232FA4" w:rsidRDefault="00B55DE1" w:rsidP="00232FA4">
          <w:pPr>
            <w:pStyle w:val="Footer"/>
            <w:rPr>
              <w:rStyle w:val="FooterTxt"/>
              <w:noProof/>
            </w:rPr>
          </w:pPr>
          <w:r w:rsidRPr="00232FA4">
            <w:rPr>
              <w:rStyle w:val="FooterTxt"/>
              <w:noProof/>
            </w:rPr>
            <w:fldChar w:fldCharType="begin"/>
          </w:r>
          <w:r w:rsidR="00C727A4" w:rsidRPr="00232FA4">
            <w:rPr>
              <w:rStyle w:val="FooterTxt"/>
              <w:noProof/>
            </w:rPr>
            <w:instrText xml:space="preserve"> DOCPROPERTY "Client" </w:instrText>
          </w:r>
          <w:r w:rsidRPr="00232FA4">
            <w:rPr>
              <w:rStyle w:val="FooterTxt"/>
              <w:noProof/>
            </w:rPr>
            <w:fldChar w:fldCharType="separate"/>
          </w:r>
          <w:r w:rsidR="00C727A4">
            <w:rPr>
              <w:rStyle w:val="FooterTxt"/>
              <w:noProof/>
            </w:rPr>
            <w:t>374658</w:t>
          </w:r>
          <w:r w:rsidRPr="00232FA4">
            <w:rPr>
              <w:rStyle w:val="FooterTxt"/>
              <w:noProof/>
            </w:rPr>
            <w:fldChar w:fldCharType="end"/>
          </w:r>
          <w:r w:rsidR="00C727A4" w:rsidRPr="00232FA4">
            <w:rPr>
              <w:rStyle w:val="FooterTxt"/>
              <w:noProof/>
            </w:rPr>
            <w:t>-</w:t>
          </w:r>
          <w:r w:rsidRPr="00232FA4">
            <w:rPr>
              <w:rStyle w:val="FooterTxt"/>
              <w:noProof/>
            </w:rPr>
            <w:fldChar w:fldCharType="begin"/>
          </w:r>
          <w:r w:rsidR="00C727A4" w:rsidRPr="00232FA4">
            <w:rPr>
              <w:rStyle w:val="FooterTxt"/>
              <w:noProof/>
            </w:rPr>
            <w:instrText xml:space="preserve"> DOCPROPERTY "Matter" </w:instrText>
          </w:r>
          <w:r w:rsidRPr="00232FA4">
            <w:rPr>
              <w:rStyle w:val="FooterTxt"/>
              <w:noProof/>
            </w:rPr>
            <w:fldChar w:fldCharType="separate"/>
          </w:r>
          <w:r w:rsidR="00C727A4">
            <w:rPr>
              <w:rStyle w:val="FooterTxt"/>
              <w:noProof/>
            </w:rPr>
            <w:t>00001</w:t>
          </w:r>
          <w:r w:rsidRPr="00232FA4">
            <w:rPr>
              <w:rStyle w:val="FooterTxt"/>
              <w:noProof/>
            </w:rPr>
            <w:fldChar w:fldCharType="end"/>
          </w:r>
          <w:r w:rsidR="00C727A4" w:rsidRPr="00232FA4">
            <w:rPr>
              <w:rStyle w:val="FooterTxt"/>
              <w:noProof/>
            </w:rPr>
            <w:t>/</w:t>
          </w:r>
          <w:r w:rsidRPr="00232FA4">
            <w:rPr>
              <w:rStyle w:val="FooterTxt"/>
              <w:noProof/>
            </w:rPr>
            <w:fldChar w:fldCharType="begin"/>
          </w:r>
          <w:r w:rsidR="00C727A4" w:rsidRPr="00232FA4">
            <w:rPr>
              <w:rStyle w:val="FooterTxt"/>
              <w:noProof/>
            </w:rPr>
            <w:instrText xml:space="preserve"> SAVEDATE \@ "M-d-yy" </w:instrText>
          </w:r>
          <w:r w:rsidRPr="00232FA4">
            <w:rPr>
              <w:rStyle w:val="FooterTxt"/>
              <w:noProof/>
            </w:rPr>
            <w:fldChar w:fldCharType="separate"/>
          </w:r>
          <w:r w:rsidR="007D6C96">
            <w:rPr>
              <w:rStyle w:val="FooterTxt"/>
              <w:noProof/>
            </w:rPr>
            <w:t>1-15-21</w:t>
          </w:r>
          <w:r w:rsidRPr="00232FA4">
            <w:rPr>
              <w:rStyle w:val="FooterTxt"/>
              <w:noProof/>
            </w:rPr>
            <w:fldChar w:fldCharType="end"/>
          </w:r>
          <w:r w:rsidR="00C727A4" w:rsidRPr="00232FA4">
            <w:rPr>
              <w:rStyle w:val="FooterTxt"/>
              <w:noProof/>
            </w:rPr>
            <w:t>/</w:t>
          </w:r>
          <w:r w:rsidRPr="00232FA4">
            <w:rPr>
              <w:rStyle w:val="FooterTxt"/>
              <w:noProof/>
            </w:rPr>
            <w:fldChar w:fldCharType="begin"/>
          </w:r>
          <w:r w:rsidR="00C727A4" w:rsidRPr="00232FA4">
            <w:rPr>
              <w:rStyle w:val="FooterTxt"/>
              <w:noProof/>
            </w:rPr>
            <w:instrText xml:space="preserve"> DOCPROPERTY "User Init" </w:instrText>
          </w:r>
          <w:r w:rsidRPr="00232FA4">
            <w:rPr>
              <w:rStyle w:val="FooterTxt"/>
              <w:noProof/>
            </w:rPr>
            <w:fldChar w:fldCharType="separate"/>
          </w:r>
          <w:r w:rsidR="00C727A4">
            <w:rPr>
              <w:rStyle w:val="FooterTxt"/>
              <w:noProof/>
            </w:rPr>
            <w:t>aek</w:t>
          </w:r>
          <w:r w:rsidRPr="00232FA4">
            <w:rPr>
              <w:rStyle w:val="FooterTxt"/>
              <w:noProof/>
            </w:rPr>
            <w:fldChar w:fldCharType="end"/>
          </w:r>
          <w:r w:rsidR="00C727A4" w:rsidRPr="00232FA4">
            <w:rPr>
              <w:rStyle w:val="FooterTxt"/>
              <w:noProof/>
            </w:rPr>
            <w:t>/</w:t>
          </w:r>
          <w:r w:rsidRPr="00232FA4">
            <w:rPr>
              <w:rStyle w:val="FooterTxt"/>
              <w:noProof/>
            </w:rPr>
            <w:fldChar w:fldCharType="begin"/>
          </w:r>
          <w:r w:rsidR="00C727A4" w:rsidRPr="00232FA4">
            <w:rPr>
              <w:rStyle w:val="FooterTxt"/>
              <w:noProof/>
            </w:rPr>
            <w:instrText xml:space="preserve"> DOCPROPERTY "Typist Init" </w:instrText>
          </w:r>
          <w:r w:rsidRPr="00232FA4">
            <w:rPr>
              <w:rStyle w:val="FooterTxt"/>
              <w:noProof/>
            </w:rPr>
            <w:fldChar w:fldCharType="separate"/>
          </w:r>
          <w:r w:rsidR="00C727A4">
            <w:rPr>
              <w:rStyle w:val="FooterTxt"/>
              <w:noProof/>
            </w:rPr>
            <w:t>aek</w:t>
          </w:r>
          <w:r w:rsidRPr="00232FA4">
            <w:rPr>
              <w:rStyle w:val="FooterTxt"/>
              <w:noProof/>
            </w:rPr>
            <w:fldChar w:fldCharType="end"/>
          </w:r>
        </w:p>
      </w:tc>
      <w:tc>
        <w:tcPr>
          <w:tcW w:w="1800" w:type="dxa"/>
          <w:shd w:val="clear" w:color="auto" w:fill="auto"/>
          <w:vAlign w:val="bottom"/>
        </w:tcPr>
        <w:p w14:paraId="4CFA6A91" w14:textId="77777777" w:rsidR="00C727A4" w:rsidRPr="00232FA4" w:rsidRDefault="00C727A4" w:rsidP="00232FA4">
          <w:pPr>
            <w:pStyle w:val="Footer"/>
            <w:jc w:val="center"/>
            <w:rPr>
              <w:rStyle w:val="PageNumber"/>
              <w:noProof/>
            </w:rPr>
          </w:pPr>
        </w:p>
      </w:tc>
      <w:tc>
        <w:tcPr>
          <w:tcW w:w="3780" w:type="dxa"/>
          <w:shd w:val="clear" w:color="auto" w:fill="auto"/>
          <w:vAlign w:val="bottom"/>
        </w:tcPr>
        <w:p w14:paraId="3DD709B4" w14:textId="77777777" w:rsidR="00C727A4" w:rsidRDefault="00C727A4" w:rsidP="00232FA4">
          <w:pPr>
            <w:pStyle w:val="Footer"/>
            <w:jc w:val="right"/>
            <w:rPr>
              <w:rStyle w:val="FooterTxt"/>
              <w:noProof/>
            </w:rPr>
          </w:pPr>
        </w:p>
        <w:p w14:paraId="7D9C0DBC" w14:textId="77777777" w:rsidR="00C727A4" w:rsidRPr="00232FA4" w:rsidRDefault="00C727A4" w:rsidP="00232FA4">
          <w:pPr>
            <w:pStyle w:val="Footer"/>
            <w:jc w:val="right"/>
            <w:rPr>
              <w:rStyle w:val="FooterTxt"/>
              <w:noProof/>
            </w:rPr>
          </w:pPr>
        </w:p>
      </w:tc>
    </w:tr>
  </w:tbl>
  <w:p w14:paraId="1FCA39A8" w14:textId="77777777" w:rsidR="00C727A4" w:rsidRDefault="00C727A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4A3CE8" w14:textId="77777777" w:rsidR="00D20AEA" w:rsidRDefault="00D20AEA">
      <w:r>
        <w:separator/>
      </w:r>
    </w:p>
  </w:footnote>
  <w:footnote w:type="continuationSeparator" w:id="0">
    <w:p w14:paraId="3BFEFB0F" w14:textId="77777777" w:rsidR="00D20AEA" w:rsidRDefault="00D20AEA"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525BA7" w14:textId="77777777" w:rsidR="008F23C6" w:rsidRDefault="008F23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DDDEA9" w14:textId="77777777" w:rsidR="008F23C6" w:rsidRDefault="008F23C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04EA29" w14:textId="77777777" w:rsidR="008F23C6" w:rsidRDefault="008F23C6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037988" w14:textId="77777777" w:rsidR="00930828" w:rsidRPr="00930828" w:rsidRDefault="00930828" w:rsidP="00930828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03CC7F" w14:textId="77777777" w:rsidR="00930828" w:rsidRDefault="00930828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AA0505" w14:textId="77777777" w:rsidR="00C727A4" w:rsidRPr="00C727A4" w:rsidRDefault="00C727A4" w:rsidP="00C727A4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E9C8D7" w14:textId="77777777" w:rsidR="00C727A4" w:rsidRDefault="00C727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946A40C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8004FD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4147FF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B6F0F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2866D6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8A6D6E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C98F88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866384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BB8864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2A6014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A418A7"/>
    <w:multiLevelType w:val="multilevel"/>
    <w:tmpl w:val="24D6AA1C"/>
    <w:lvl w:ilvl="0">
      <w:start w:val="1"/>
      <w:numFmt w:val="decimal"/>
      <w:lvlRestart w:val="0"/>
      <w:lvlText w:val="%1."/>
      <w:lvlJc w:val="left"/>
      <w:pPr>
        <w:tabs>
          <w:tab w:val="num" w:pos="1440"/>
        </w:tabs>
        <w:ind w:left="0" w:firstLine="720"/>
      </w:pPr>
    </w:lvl>
    <w:lvl w:ilvl="1">
      <w:start w:val="1"/>
      <w:numFmt w:val="lowerLetter"/>
      <w:lvlText w:val="(%2)"/>
      <w:lvlJc w:val="left"/>
      <w:pPr>
        <w:tabs>
          <w:tab w:val="num" w:pos="2160"/>
        </w:tabs>
        <w:ind w:left="0" w:firstLine="1440"/>
      </w:pPr>
    </w:lvl>
    <w:lvl w:ilvl="2">
      <w:start w:val="1"/>
      <w:numFmt w:val="lowerRoman"/>
      <w:lvlText w:val="(%3)"/>
      <w:lvlJc w:val="left"/>
      <w:pPr>
        <w:tabs>
          <w:tab w:val="num" w:pos="2880"/>
        </w:tabs>
        <w:ind w:left="0" w:firstLine="2160"/>
      </w:pPr>
    </w:lvl>
    <w:lvl w:ilvl="3">
      <w:start w:val="1"/>
      <w:numFmt w:val="upperLetter"/>
      <w:lvlText w:val="(%4)"/>
      <w:lvlJc w:val="left"/>
      <w:pPr>
        <w:tabs>
          <w:tab w:val="num" w:pos="3600"/>
        </w:tabs>
        <w:ind w:left="0" w:firstLine="2880"/>
      </w:pPr>
    </w:lvl>
    <w:lvl w:ilvl="4">
      <w:start w:val="1"/>
      <w:numFmt w:val="decimal"/>
      <w:lvlText w:val="(%5)"/>
      <w:lvlJc w:val="left"/>
      <w:pPr>
        <w:tabs>
          <w:tab w:val="num" w:pos="4320"/>
        </w:tabs>
        <w:ind w:left="0" w:firstLine="3600"/>
      </w:pPr>
    </w:lvl>
    <w:lvl w:ilvl="5">
      <w:start w:val="1"/>
      <w:numFmt w:val="lowerLetter"/>
      <w:lvlText w:val="%6)"/>
      <w:lvlJc w:val="left"/>
      <w:pPr>
        <w:tabs>
          <w:tab w:val="num" w:pos="5040"/>
        </w:tabs>
        <w:ind w:left="0" w:firstLine="4320"/>
      </w:pPr>
    </w:lvl>
    <w:lvl w:ilvl="6">
      <w:start w:val="1"/>
      <w:numFmt w:val="decimal"/>
      <w:lvlText w:val="%7)"/>
      <w:lvlJc w:val="left"/>
      <w:pPr>
        <w:tabs>
          <w:tab w:val="num" w:pos="5760"/>
        </w:tabs>
        <w:ind w:left="0" w:firstLine="5040"/>
      </w:pPr>
    </w:lvl>
    <w:lvl w:ilvl="7">
      <w:start w:val="1"/>
      <w:numFmt w:val="lowerRoman"/>
      <w:lvlText w:val="%8)"/>
      <w:lvlJc w:val="left"/>
      <w:pPr>
        <w:tabs>
          <w:tab w:val="num" w:pos="6480"/>
        </w:tabs>
        <w:ind w:left="0" w:firstLine="5760"/>
      </w:pPr>
    </w:lvl>
    <w:lvl w:ilvl="8">
      <w:start w:val="1"/>
      <w:numFmt w:val="lowerRoman"/>
      <w:lvlText w:val="%9."/>
      <w:lvlJc w:val="left"/>
      <w:pPr>
        <w:tabs>
          <w:tab w:val="num" w:pos="7200"/>
        </w:tabs>
        <w:ind w:left="0" w:firstLine="6480"/>
      </w:pPr>
    </w:lvl>
  </w:abstractNum>
  <w:abstractNum w:abstractNumId="11" w15:restartNumberingAfterBreak="0">
    <w:nsid w:val="22210790"/>
    <w:multiLevelType w:val="multilevel"/>
    <w:tmpl w:val="873445A0"/>
    <w:lvl w:ilvl="0">
      <w:start w:val="1"/>
      <w:numFmt w:val="decimal"/>
      <w:lvlRestart w:val="0"/>
      <w:pStyle w:val="Heading1"/>
      <w:lvlText w:val="%1."/>
      <w:lvlJc w:val="left"/>
      <w:pPr>
        <w:tabs>
          <w:tab w:val="num" w:pos="1440"/>
        </w:tabs>
        <w:ind w:left="0" w:firstLine="720"/>
      </w:pPr>
    </w:lvl>
    <w:lvl w:ilvl="1">
      <w:start w:val="1"/>
      <w:numFmt w:val="lowerLetter"/>
      <w:pStyle w:val="Heading2"/>
      <w:lvlText w:val="(%2)"/>
      <w:lvlJc w:val="left"/>
      <w:pPr>
        <w:tabs>
          <w:tab w:val="num" w:pos="2160"/>
        </w:tabs>
        <w:ind w:left="0" w:firstLine="1440"/>
      </w:pPr>
    </w:lvl>
    <w:lvl w:ilvl="2">
      <w:start w:val="1"/>
      <w:numFmt w:val="lowerRoman"/>
      <w:pStyle w:val="Heading3"/>
      <w:lvlText w:val="(%3)"/>
      <w:lvlJc w:val="left"/>
      <w:pPr>
        <w:tabs>
          <w:tab w:val="num" w:pos="2880"/>
        </w:tabs>
        <w:ind w:left="0" w:firstLine="2160"/>
      </w:pPr>
    </w:lvl>
    <w:lvl w:ilvl="3">
      <w:start w:val="1"/>
      <w:numFmt w:val="upperLetter"/>
      <w:pStyle w:val="Heading4"/>
      <w:lvlText w:val="(%4)"/>
      <w:lvlJc w:val="left"/>
      <w:pPr>
        <w:tabs>
          <w:tab w:val="num" w:pos="3600"/>
        </w:tabs>
        <w:ind w:left="0" w:firstLine="2880"/>
      </w:pPr>
    </w:lvl>
    <w:lvl w:ilvl="4">
      <w:start w:val="1"/>
      <w:numFmt w:val="decimal"/>
      <w:pStyle w:val="Heading5"/>
      <w:lvlText w:val="(%5)"/>
      <w:lvlJc w:val="left"/>
      <w:pPr>
        <w:tabs>
          <w:tab w:val="num" w:pos="4320"/>
        </w:tabs>
        <w:ind w:left="0" w:firstLine="3600"/>
      </w:pPr>
    </w:lvl>
    <w:lvl w:ilvl="5">
      <w:start w:val="1"/>
      <w:numFmt w:val="lowerLetter"/>
      <w:pStyle w:val="Heading6"/>
      <w:lvlText w:val="%6)"/>
      <w:lvlJc w:val="left"/>
      <w:pPr>
        <w:tabs>
          <w:tab w:val="num" w:pos="5040"/>
        </w:tabs>
        <w:ind w:left="0" w:firstLine="4320"/>
      </w:pPr>
    </w:lvl>
    <w:lvl w:ilvl="6">
      <w:start w:val="1"/>
      <w:numFmt w:val="decimal"/>
      <w:pStyle w:val="Heading7"/>
      <w:lvlText w:val="%7)"/>
      <w:lvlJc w:val="left"/>
      <w:pPr>
        <w:tabs>
          <w:tab w:val="num" w:pos="5760"/>
        </w:tabs>
        <w:ind w:left="0" w:firstLine="5040"/>
      </w:pPr>
    </w:lvl>
    <w:lvl w:ilvl="7">
      <w:start w:val="1"/>
      <w:numFmt w:val="lowerRoman"/>
      <w:pStyle w:val="Heading8"/>
      <w:lvlText w:val="%8)"/>
      <w:lvlJc w:val="left"/>
      <w:pPr>
        <w:tabs>
          <w:tab w:val="num" w:pos="6480"/>
        </w:tabs>
        <w:ind w:left="0" w:firstLine="5760"/>
      </w:pPr>
    </w:lvl>
    <w:lvl w:ilvl="8">
      <w:start w:val="1"/>
      <w:numFmt w:val="lowerRoman"/>
      <w:pStyle w:val="Heading9"/>
      <w:lvlText w:val="%9."/>
      <w:lvlJc w:val="left"/>
      <w:pPr>
        <w:tabs>
          <w:tab w:val="num" w:pos="7200"/>
        </w:tabs>
        <w:ind w:left="0" w:firstLine="6480"/>
      </w:pPr>
    </w:lvl>
  </w:abstractNum>
  <w:abstractNum w:abstractNumId="12" w15:restartNumberingAfterBreak="0">
    <w:nsid w:val="296E2A4F"/>
    <w:multiLevelType w:val="hybridMultilevel"/>
    <w:tmpl w:val="87CAFAB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D4F79DD"/>
    <w:multiLevelType w:val="hybridMultilevel"/>
    <w:tmpl w:val="2FFC261E"/>
    <w:lvl w:ilvl="0" w:tplc="53486D6C">
      <w:start w:val="1"/>
      <w:numFmt w:val="decimal"/>
      <w:lvlText w:val="%1."/>
      <w:lvlJc w:val="left"/>
      <w:pPr>
        <w:ind w:left="2160" w:hanging="1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1A551E6"/>
    <w:multiLevelType w:val="hybridMultilevel"/>
    <w:tmpl w:val="69FC7CF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32E95ABD"/>
    <w:multiLevelType w:val="hybridMultilevel"/>
    <w:tmpl w:val="DD327074"/>
    <w:lvl w:ilvl="0" w:tplc="CBCCCF5E">
      <w:start w:val="1"/>
      <w:numFmt w:val="decimal"/>
      <w:lvlText w:val="%1."/>
      <w:lvlJc w:val="left"/>
      <w:pPr>
        <w:ind w:left="2160" w:hanging="1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C9B3C4B"/>
    <w:multiLevelType w:val="multilevel"/>
    <w:tmpl w:val="E2C0A112"/>
    <w:lvl w:ilvl="0">
      <w:start w:val="1"/>
      <w:numFmt w:val="decimal"/>
      <w:pStyle w:val="Auto1"/>
      <w:lvlText w:val="%1."/>
      <w:lvlJc w:val="left"/>
      <w:pPr>
        <w:tabs>
          <w:tab w:val="num" w:pos="1440"/>
        </w:tabs>
        <w:ind w:left="0" w:firstLine="720"/>
      </w:pPr>
    </w:lvl>
    <w:lvl w:ilvl="1">
      <w:start w:val="1"/>
      <w:numFmt w:val="lowerLetter"/>
      <w:pStyle w:val="Auto2"/>
      <w:lvlText w:val="%2."/>
      <w:lvlJc w:val="left"/>
      <w:pPr>
        <w:tabs>
          <w:tab w:val="num" w:pos="1800"/>
        </w:tabs>
        <w:ind w:left="0" w:firstLine="1440"/>
      </w:pPr>
    </w:lvl>
    <w:lvl w:ilvl="2">
      <w:start w:val="1"/>
      <w:numFmt w:val="lowerRoman"/>
      <w:pStyle w:val="Auto3"/>
      <w:lvlText w:val="%3)"/>
      <w:lvlJc w:val="left"/>
      <w:pPr>
        <w:tabs>
          <w:tab w:val="num" w:pos="2880"/>
        </w:tabs>
        <w:ind w:left="0" w:firstLine="2160"/>
      </w:pPr>
    </w:lvl>
    <w:lvl w:ilvl="3">
      <w:start w:val="1"/>
      <w:numFmt w:val="decimal"/>
      <w:pStyle w:val="Auto4"/>
      <w:lvlText w:val="(%4)"/>
      <w:lvlJc w:val="left"/>
      <w:pPr>
        <w:tabs>
          <w:tab w:val="num" w:pos="3240"/>
        </w:tabs>
        <w:ind w:left="0" w:firstLine="2880"/>
      </w:pPr>
    </w:lvl>
    <w:lvl w:ilvl="4">
      <w:start w:val="1"/>
      <w:numFmt w:val="lowerLetter"/>
      <w:pStyle w:val="Auto5"/>
      <w:lvlText w:val="(%5)"/>
      <w:lvlJc w:val="left"/>
      <w:pPr>
        <w:tabs>
          <w:tab w:val="num" w:pos="3960"/>
        </w:tabs>
        <w:ind w:left="720" w:firstLine="2880"/>
      </w:pPr>
    </w:lvl>
    <w:lvl w:ilvl="5">
      <w:start w:val="1"/>
      <w:numFmt w:val="lowerRoman"/>
      <w:pStyle w:val="Auto6"/>
      <w:lvlText w:val="(%6)"/>
      <w:lvlJc w:val="left"/>
      <w:pPr>
        <w:tabs>
          <w:tab w:val="num" w:pos="5040"/>
        </w:tabs>
        <w:ind w:left="720" w:firstLine="3600"/>
      </w:pPr>
    </w:lvl>
    <w:lvl w:ilvl="6">
      <w:start w:val="1"/>
      <w:numFmt w:val="decimal"/>
      <w:pStyle w:val="Auto7"/>
      <w:lvlText w:val="%7."/>
      <w:lvlJc w:val="left"/>
      <w:pPr>
        <w:tabs>
          <w:tab w:val="num" w:pos="5400"/>
        </w:tabs>
        <w:ind w:left="1440" w:firstLine="3600"/>
      </w:pPr>
    </w:lvl>
    <w:lvl w:ilvl="7">
      <w:start w:val="1"/>
      <w:numFmt w:val="lowerLetter"/>
      <w:pStyle w:val="Auto8"/>
      <w:lvlText w:val="%8."/>
      <w:lvlJc w:val="left"/>
      <w:pPr>
        <w:tabs>
          <w:tab w:val="num" w:pos="6120"/>
        </w:tabs>
        <w:ind w:left="2160" w:firstLine="3600"/>
      </w:pPr>
    </w:lvl>
    <w:lvl w:ilvl="8">
      <w:start w:val="1"/>
      <w:numFmt w:val="lowerRoman"/>
      <w:pStyle w:val="Auto9"/>
      <w:lvlText w:val="%9."/>
      <w:lvlJc w:val="left"/>
      <w:pPr>
        <w:tabs>
          <w:tab w:val="num" w:pos="7200"/>
        </w:tabs>
        <w:ind w:left="2880" w:firstLine="3600"/>
      </w:pPr>
    </w:lvl>
  </w:abstractNum>
  <w:num w:numId="1">
    <w:abstractNumId w:val="9"/>
  </w:num>
  <w:num w:numId="2">
    <w:abstractNumId w:val="16"/>
  </w:num>
  <w:num w:numId="3">
    <w:abstractNumId w:val="16"/>
  </w:num>
  <w:num w:numId="4">
    <w:abstractNumId w:val="16"/>
  </w:num>
  <w:num w:numId="5">
    <w:abstractNumId w:val="16"/>
  </w:num>
  <w:num w:numId="6">
    <w:abstractNumId w:val="16"/>
  </w:num>
  <w:num w:numId="7">
    <w:abstractNumId w:val="16"/>
  </w:num>
  <w:num w:numId="8">
    <w:abstractNumId w:val="16"/>
  </w:num>
  <w:num w:numId="9">
    <w:abstractNumId w:val="16"/>
  </w:num>
  <w:num w:numId="10">
    <w:abstractNumId w:val="16"/>
  </w:num>
  <w:num w:numId="11">
    <w:abstractNumId w:val="16"/>
  </w:num>
  <w:num w:numId="12">
    <w:abstractNumId w:val="16"/>
  </w:num>
  <w:num w:numId="13">
    <w:abstractNumId w:val="16"/>
  </w:num>
  <w:num w:numId="14">
    <w:abstractNumId w:val="16"/>
  </w:num>
  <w:num w:numId="15">
    <w:abstractNumId w:val="16"/>
  </w:num>
  <w:num w:numId="16">
    <w:abstractNumId w:val="16"/>
  </w:num>
  <w:num w:numId="17">
    <w:abstractNumId w:val="16"/>
  </w:num>
  <w:num w:numId="18">
    <w:abstractNumId w:val="16"/>
  </w:num>
  <w:num w:numId="19">
    <w:abstractNumId w:val="16"/>
  </w:num>
  <w:num w:numId="20">
    <w:abstractNumId w:val="7"/>
  </w:num>
  <w:num w:numId="21">
    <w:abstractNumId w:val="6"/>
  </w:num>
  <w:num w:numId="22">
    <w:abstractNumId w:val="5"/>
  </w:num>
  <w:num w:numId="23">
    <w:abstractNumId w:val="4"/>
  </w:num>
  <w:num w:numId="24">
    <w:abstractNumId w:val="8"/>
  </w:num>
  <w:num w:numId="25">
    <w:abstractNumId w:val="3"/>
  </w:num>
  <w:num w:numId="26">
    <w:abstractNumId w:val="2"/>
  </w:num>
  <w:num w:numId="27">
    <w:abstractNumId w:val="1"/>
  </w:num>
  <w:num w:numId="28">
    <w:abstractNumId w:val="0"/>
  </w:num>
  <w:num w:numId="29">
    <w:abstractNumId w:val="16"/>
  </w:num>
  <w:num w:numId="30">
    <w:abstractNumId w:val="16"/>
  </w:num>
  <w:num w:numId="31">
    <w:abstractNumId w:val="16"/>
  </w:num>
  <w:num w:numId="32">
    <w:abstractNumId w:val="16"/>
  </w:num>
  <w:num w:numId="33">
    <w:abstractNumId w:val="16"/>
  </w:num>
  <w:num w:numId="34">
    <w:abstractNumId w:val="16"/>
  </w:num>
  <w:num w:numId="35">
    <w:abstractNumId w:val="16"/>
  </w:num>
  <w:num w:numId="36">
    <w:abstractNumId w:val="16"/>
  </w:num>
  <w:num w:numId="37">
    <w:abstractNumId w:val="16"/>
  </w:num>
  <w:num w:numId="38">
    <w:abstractNumId w:val="14"/>
  </w:num>
  <w:num w:numId="39">
    <w:abstractNumId w:val="10"/>
  </w:num>
  <w:num w:numId="40">
    <w:abstractNumId w:val="11"/>
  </w:num>
  <w:num w:numId="41">
    <w:abstractNumId w:val="15"/>
  </w:num>
  <w:num w:numId="42">
    <w:abstractNumId w:val="13"/>
  </w:num>
  <w:num w:numId="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en-US" w:vendorID="8" w:dllVersion="513" w:checkStyle="1"/>
  <w:proofState w:spelling="clean" w:grammar="clean"/>
  <w:attachedTemplate r:id="rId1"/>
  <w:defaultTabStop w:val="720"/>
  <w:drawingGridHorizontalSpacing w:val="10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varShowFtrInfo" w:val="YYYYYYYY--NNNY"/>
  </w:docVars>
  <w:rsids>
    <w:rsidRoot w:val="001C195F"/>
    <w:rsid w:val="0000211B"/>
    <w:rsid w:val="00005207"/>
    <w:rsid w:val="000064C5"/>
    <w:rsid w:val="000118D1"/>
    <w:rsid w:val="000120BE"/>
    <w:rsid w:val="000148FC"/>
    <w:rsid w:val="0002159D"/>
    <w:rsid w:val="000316F8"/>
    <w:rsid w:val="000353A2"/>
    <w:rsid w:val="00035BD9"/>
    <w:rsid w:val="000402EA"/>
    <w:rsid w:val="000436C0"/>
    <w:rsid w:val="000621F2"/>
    <w:rsid w:val="00062367"/>
    <w:rsid w:val="00074199"/>
    <w:rsid w:val="00082452"/>
    <w:rsid w:val="00086CF2"/>
    <w:rsid w:val="00093623"/>
    <w:rsid w:val="000B42AE"/>
    <w:rsid w:val="000C30CD"/>
    <w:rsid w:val="000C4DFA"/>
    <w:rsid w:val="000D203E"/>
    <w:rsid w:val="000D46CB"/>
    <w:rsid w:val="000E3B34"/>
    <w:rsid w:val="001002CD"/>
    <w:rsid w:val="00112BF8"/>
    <w:rsid w:val="00113FC8"/>
    <w:rsid w:val="00127694"/>
    <w:rsid w:val="00141357"/>
    <w:rsid w:val="0015450C"/>
    <w:rsid w:val="0015685E"/>
    <w:rsid w:val="00180CA5"/>
    <w:rsid w:val="00180CFA"/>
    <w:rsid w:val="00185ED9"/>
    <w:rsid w:val="00190A6C"/>
    <w:rsid w:val="001936DC"/>
    <w:rsid w:val="001A1431"/>
    <w:rsid w:val="001A5963"/>
    <w:rsid w:val="001B6699"/>
    <w:rsid w:val="001C0578"/>
    <w:rsid w:val="001C195F"/>
    <w:rsid w:val="001C2B3B"/>
    <w:rsid w:val="001C6B05"/>
    <w:rsid w:val="001D4DE7"/>
    <w:rsid w:val="001E31E1"/>
    <w:rsid w:val="001E7673"/>
    <w:rsid w:val="001F270F"/>
    <w:rsid w:val="00203114"/>
    <w:rsid w:val="00204369"/>
    <w:rsid w:val="00223AF2"/>
    <w:rsid w:val="00231A09"/>
    <w:rsid w:val="00232FA4"/>
    <w:rsid w:val="00236215"/>
    <w:rsid w:val="002418FB"/>
    <w:rsid w:val="002604D4"/>
    <w:rsid w:val="002707C0"/>
    <w:rsid w:val="00284AE0"/>
    <w:rsid w:val="00293DBD"/>
    <w:rsid w:val="002A3940"/>
    <w:rsid w:val="002A62A6"/>
    <w:rsid w:val="002B2B0C"/>
    <w:rsid w:val="002C0C8D"/>
    <w:rsid w:val="002C5E3F"/>
    <w:rsid w:val="002D54FB"/>
    <w:rsid w:val="002D7476"/>
    <w:rsid w:val="002E41A9"/>
    <w:rsid w:val="002E52DE"/>
    <w:rsid w:val="002F643E"/>
    <w:rsid w:val="00305AC7"/>
    <w:rsid w:val="0031115F"/>
    <w:rsid w:val="003111E5"/>
    <w:rsid w:val="00314E39"/>
    <w:rsid w:val="003162EC"/>
    <w:rsid w:val="003223CD"/>
    <w:rsid w:val="00323D7C"/>
    <w:rsid w:val="00354522"/>
    <w:rsid w:val="00380587"/>
    <w:rsid w:val="003823BB"/>
    <w:rsid w:val="00382F41"/>
    <w:rsid w:val="00396DF8"/>
    <w:rsid w:val="003A3840"/>
    <w:rsid w:val="003B3695"/>
    <w:rsid w:val="003B6ABD"/>
    <w:rsid w:val="003B7C3A"/>
    <w:rsid w:val="003C3DD1"/>
    <w:rsid w:val="003C648E"/>
    <w:rsid w:val="003D49BA"/>
    <w:rsid w:val="003E05BC"/>
    <w:rsid w:val="003F5573"/>
    <w:rsid w:val="003F624C"/>
    <w:rsid w:val="003F6C16"/>
    <w:rsid w:val="004066DF"/>
    <w:rsid w:val="00410344"/>
    <w:rsid w:val="00424EC0"/>
    <w:rsid w:val="00426E58"/>
    <w:rsid w:val="00430074"/>
    <w:rsid w:val="00432D47"/>
    <w:rsid w:val="00435C2D"/>
    <w:rsid w:val="00445185"/>
    <w:rsid w:val="00450233"/>
    <w:rsid w:val="004517A8"/>
    <w:rsid w:val="00460910"/>
    <w:rsid w:val="00463E9E"/>
    <w:rsid w:val="0046542D"/>
    <w:rsid w:val="00467917"/>
    <w:rsid w:val="00474CE4"/>
    <w:rsid w:val="00484080"/>
    <w:rsid w:val="00496870"/>
    <w:rsid w:val="00497055"/>
    <w:rsid w:val="004B150E"/>
    <w:rsid w:val="004B4F7C"/>
    <w:rsid w:val="004B6D21"/>
    <w:rsid w:val="004C4C57"/>
    <w:rsid w:val="004C5776"/>
    <w:rsid w:val="004C686E"/>
    <w:rsid w:val="004C777C"/>
    <w:rsid w:val="004F79DD"/>
    <w:rsid w:val="00501AB4"/>
    <w:rsid w:val="0050741B"/>
    <w:rsid w:val="00510C83"/>
    <w:rsid w:val="00520E01"/>
    <w:rsid w:val="00526447"/>
    <w:rsid w:val="005519EF"/>
    <w:rsid w:val="00572505"/>
    <w:rsid w:val="00573EB1"/>
    <w:rsid w:val="005751A5"/>
    <w:rsid w:val="005828A9"/>
    <w:rsid w:val="005862D0"/>
    <w:rsid w:val="00586F01"/>
    <w:rsid w:val="0059675A"/>
    <w:rsid w:val="005A1A12"/>
    <w:rsid w:val="005A57D3"/>
    <w:rsid w:val="005A6F77"/>
    <w:rsid w:val="005B14A9"/>
    <w:rsid w:val="005B1755"/>
    <w:rsid w:val="005B28C6"/>
    <w:rsid w:val="005B299A"/>
    <w:rsid w:val="005B4C18"/>
    <w:rsid w:val="005B713E"/>
    <w:rsid w:val="005D0134"/>
    <w:rsid w:val="005D6B5A"/>
    <w:rsid w:val="005D72EC"/>
    <w:rsid w:val="005E0188"/>
    <w:rsid w:val="005E19CE"/>
    <w:rsid w:val="005E6C44"/>
    <w:rsid w:val="005F1DFA"/>
    <w:rsid w:val="005F423B"/>
    <w:rsid w:val="005F6D6E"/>
    <w:rsid w:val="00616A1D"/>
    <w:rsid w:val="00616B07"/>
    <w:rsid w:val="0062739A"/>
    <w:rsid w:val="00633C7A"/>
    <w:rsid w:val="00636198"/>
    <w:rsid w:val="00643F35"/>
    <w:rsid w:val="0064667C"/>
    <w:rsid w:val="00651EC4"/>
    <w:rsid w:val="00652F0A"/>
    <w:rsid w:val="00670AD3"/>
    <w:rsid w:val="00670F10"/>
    <w:rsid w:val="00677864"/>
    <w:rsid w:val="00680764"/>
    <w:rsid w:val="0068281A"/>
    <w:rsid w:val="00690EA8"/>
    <w:rsid w:val="006960FE"/>
    <w:rsid w:val="006A0C54"/>
    <w:rsid w:val="006A67FD"/>
    <w:rsid w:val="006B19BB"/>
    <w:rsid w:val="006B4177"/>
    <w:rsid w:val="006C2669"/>
    <w:rsid w:val="006C7AA5"/>
    <w:rsid w:val="006D493A"/>
    <w:rsid w:val="006D4DDE"/>
    <w:rsid w:val="006D57C1"/>
    <w:rsid w:val="006F0D75"/>
    <w:rsid w:val="006F6EBB"/>
    <w:rsid w:val="00701BAD"/>
    <w:rsid w:val="007101D9"/>
    <w:rsid w:val="00713601"/>
    <w:rsid w:val="00720D28"/>
    <w:rsid w:val="00725626"/>
    <w:rsid w:val="00725820"/>
    <w:rsid w:val="007406D4"/>
    <w:rsid w:val="00746F0D"/>
    <w:rsid w:val="00754FAD"/>
    <w:rsid w:val="007610A5"/>
    <w:rsid w:val="00777B11"/>
    <w:rsid w:val="00786157"/>
    <w:rsid w:val="007872FF"/>
    <w:rsid w:val="00790133"/>
    <w:rsid w:val="00794B6B"/>
    <w:rsid w:val="0079560B"/>
    <w:rsid w:val="00796B18"/>
    <w:rsid w:val="007A2F45"/>
    <w:rsid w:val="007A453A"/>
    <w:rsid w:val="007B7BFF"/>
    <w:rsid w:val="007C0023"/>
    <w:rsid w:val="007C655A"/>
    <w:rsid w:val="007C7E04"/>
    <w:rsid w:val="007D6C96"/>
    <w:rsid w:val="007D6CBA"/>
    <w:rsid w:val="007F532C"/>
    <w:rsid w:val="00800063"/>
    <w:rsid w:val="00816602"/>
    <w:rsid w:val="00816CF9"/>
    <w:rsid w:val="008205FD"/>
    <w:rsid w:val="0082593F"/>
    <w:rsid w:val="00826EC0"/>
    <w:rsid w:val="00832699"/>
    <w:rsid w:val="00835AAD"/>
    <w:rsid w:val="00847AB1"/>
    <w:rsid w:val="00856151"/>
    <w:rsid w:val="00863B82"/>
    <w:rsid w:val="00863FE6"/>
    <w:rsid w:val="008652C1"/>
    <w:rsid w:val="0086541B"/>
    <w:rsid w:val="00870BD6"/>
    <w:rsid w:val="0087362D"/>
    <w:rsid w:val="00876777"/>
    <w:rsid w:val="008806B2"/>
    <w:rsid w:val="00890D30"/>
    <w:rsid w:val="008926AC"/>
    <w:rsid w:val="008A2DFA"/>
    <w:rsid w:val="008B0B50"/>
    <w:rsid w:val="008B1CA4"/>
    <w:rsid w:val="008E715F"/>
    <w:rsid w:val="008F23C6"/>
    <w:rsid w:val="00901B04"/>
    <w:rsid w:val="009057C2"/>
    <w:rsid w:val="009261F5"/>
    <w:rsid w:val="009262E9"/>
    <w:rsid w:val="00930828"/>
    <w:rsid w:val="00976253"/>
    <w:rsid w:val="009928E9"/>
    <w:rsid w:val="00997157"/>
    <w:rsid w:val="00997759"/>
    <w:rsid w:val="009A6610"/>
    <w:rsid w:val="009A6A35"/>
    <w:rsid w:val="009B4F64"/>
    <w:rsid w:val="009C0D55"/>
    <w:rsid w:val="009C2D22"/>
    <w:rsid w:val="009C2F00"/>
    <w:rsid w:val="009C5AD9"/>
    <w:rsid w:val="009D2F06"/>
    <w:rsid w:val="009E0971"/>
    <w:rsid w:val="009E36E0"/>
    <w:rsid w:val="009E7F57"/>
    <w:rsid w:val="009F3DB6"/>
    <w:rsid w:val="009F59E8"/>
    <w:rsid w:val="009F7632"/>
    <w:rsid w:val="00A0123A"/>
    <w:rsid w:val="00A15E35"/>
    <w:rsid w:val="00A17D83"/>
    <w:rsid w:val="00A23734"/>
    <w:rsid w:val="00A259D4"/>
    <w:rsid w:val="00A3106B"/>
    <w:rsid w:val="00A35F2E"/>
    <w:rsid w:val="00A37C6B"/>
    <w:rsid w:val="00A43624"/>
    <w:rsid w:val="00A508D0"/>
    <w:rsid w:val="00A544E5"/>
    <w:rsid w:val="00A605A1"/>
    <w:rsid w:val="00A609D7"/>
    <w:rsid w:val="00A61D2A"/>
    <w:rsid w:val="00A662A2"/>
    <w:rsid w:val="00A725B1"/>
    <w:rsid w:val="00A75677"/>
    <w:rsid w:val="00A77F6A"/>
    <w:rsid w:val="00A907FB"/>
    <w:rsid w:val="00A93DB4"/>
    <w:rsid w:val="00A97E7F"/>
    <w:rsid w:val="00AB6E77"/>
    <w:rsid w:val="00AD08C6"/>
    <w:rsid w:val="00AD13C9"/>
    <w:rsid w:val="00AD1F88"/>
    <w:rsid w:val="00AE5769"/>
    <w:rsid w:val="00AE5811"/>
    <w:rsid w:val="00B02523"/>
    <w:rsid w:val="00B05227"/>
    <w:rsid w:val="00B06553"/>
    <w:rsid w:val="00B1129C"/>
    <w:rsid w:val="00B1691D"/>
    <w:rsid w:val="00B37322"/>
    <w:rsid w:val="00B449B3"/>
    <w:rsid w:val="00B4531B"/>
    <w:rsid w:val="00B47FD7"/>
    <w:rsid w:val="00B55DE1"/>
    <w:rsid w:val="00B76026"/>
    <w:rsid w:val="00B823B3"/>
    <w:rsid w:val="00B83068"/>
    <w:rsid w:val="00B8403B"/>
    <w:rsid w:val="00B876E7"/>
    <w:rsid w:val="00BA2382"/>
    <w:rsid w:val="00BC6FDE"/>
    <w:rsid w:val="00BD2D6E"/>
    <w:rsid w:val="00BF5379"/>
    <w:rsid w:val="00BF5A81"/>
    <w:rsid w:val="00BF7F91"/>
    <w:rsid w:val="00C119AF"/>
    <w:rsid w:val="00C13B77"/>
    <w:rsid w:val="00C23950"/>
    <w:rsid w:val="00C25697"/>
    <w:rsid w:val="00C3430D"/>
    <w:rsid w:val="00C3522C"/>
    <w:rsid w:val="00C42DF4"/>
    <w:rsid w:val="00C55AD5"/>
    <w:rsid w:val="00C66C2F"/>
    <w:rsid w:val="00C703D2"/>
    <w:rsid w:val="00C72462"/>
    <w:rsid w:val="00C727A4"/>
    <w:rsid w:val="00C904B9"/>
    <w:rsid w:val="00C90876"/>
    <w:rsid w:val="00CA265C"/>
    <w:rsid w:val="00CA3551"/>
    <w:rsid w:val="00CB4D21"/>
    <w:rsid w:val="00CB60B4"/>
    <w:rsid w:val="00CC5A00"/>
    <w:rsid w:val="00CC5BC6"/>
    <w:rsid w:val="00CC5C59"/>
    <w:rsid w:val="00CC780D"/>
    <w:rsid w:val="00CD123D"/>
    <w:rsid w:val="00CD3C97"/>
    <w:rsid w:val="00CE0683"/>
    <w:rsid w:val="00CE6E51"/>
    <w:rsid w:val="00CF6585"/>
    <w:rsid w:val="00D03F5E"/>
    <w:rsid w:val="00D17F41"/>
    <w:rsid w:val="00D20AEA"/>
    <w:rsid w:val="00D30C87"/>
    <w:rsid w:val="00D343AC"/>
    <w:rsid w:val="00D402A0"/>
    <w:rsid w:val="00D455E5"/>
    <w:rsid w:val="00D50656"/>
    <w:rsid w:val="00D62C61"/>
    <w:rsid w:val="00D90905"/>
    <w:rsid w:val="00DB3295"/>
    <w:rsid w:val="00DB57C2"/>
    <w:rsid w:val="00DB77C0"/>
    <w:rsid w:val="00DD1A5D"/>
    <w:rsid w:val="00DD3B37"/>
    <w:rsid w:val="00DE1E7E"/>
    <w:rsid w:val="00DF52BC"/>
    <w:rsid w:val="00DF7284"/>
    <w:rsid w:val="00DF7A0E"/>
    <w:rsid w:val="00E007F4"/>
    <w:rsid w:val="00E07A1F"/>
    <w:rsid w:val="00E173D0"/>
    <w:rsid w:val="00E17A6A"/>
    <w:rsid w:val="00E23F07"/>
    <w:rsid w:val="00E24B93"/>
    <w:rsid w:val="00E25D28"/>
    <w:rsid w:val="00E30D06"/>
    <w:rsid w:val="00E41F6E"/>
    <w:rsid w:val="00E5086F"/>
    <w:rsid w:val="00E547C0"/>
    <w:rsid w:val="00E55B33"/>
    <w:rsid w:val="00E567F0"/>
    <w:rsid w:val="00E60E08"/>
    <w:rsid w:val="00E61BCB"/>
    <w:rsid w:val="00E6282B"/>
    <w:rsid w:val="00E6698E"/>
    <w:rsid w:val="00E71360"/>
    <w:rsid w:val="00E81888"/>
    <w:rsid w:val="00E83541"/>
    <w:rsid w:val="00EA5793"/>
    <w:rsid w:val="00ED4BF4"/>
    <w:rsid w:val="00EE0665"/>
    <w:rsid w:val="00EE491D"/>
    <w:rsid w:val="00EF5BC3"/>
    <w:rsid w:val="00F01902"/>
    <w:rsid w:val="00F046B9"/>
    <w:rsid w:val="00F059DB"/>
    <w:rsid w:val="00F2108E"/>
    <w:rsid w:val="00F25C08"/>
    <w:rsid w:val="00F30625"/>
    <w:rsid w:val="00F32A57"/>
    <w:rsid w:val="00F42B7B"/>
    <w:rsid w:val="00F45816"/>
    <w:rsid w:val="00F519FB"/>
    <w:rsid w:val="00F51D3E"/>
    <w:rsid w:val="00F5577B"/>
    <w:rsid w:val="00F55DF4"/>
    <w:rsid w:val="00F5779E"/>
    <w:rsid w:val="00F653AA"/>
    <w:rsid w:val="00F77C5C"/>
    <w:rsid w:val="00F815D3"/>
    <w:rsid w:val="00F81761"/>
    <w:rsid w:val="00F81788"/>
    <w:rsid w:val="00F8207B"/>
    <w:rsid w:val="00F86301"/>
    <w:rsid w:val="00F877FC"/>
    <w:rsid w:val="00F97237"/>
    <w:rsid w:val="00FA251B"/>
    <w:rsid w:val="00FA4404"/>
    <w:rsid w:val="00FA528B"/>
    <w:rsid w:val="00FA5FC8"/>
    <w:rsid w:val="00FA7936"/>
    <w:rsid w:val="00FA79D3"/>
    <w:rsid w:val="00FA7CDB"/>
    <w:rsid w:val="00FC0C52"/>
    <w:rsid w:val="00FC1E3B"/>
    <w:rsid w:val="00FC2D7D"/>
    <w:rsid w:val="00FE1BB7"/>
    <w:rsid w:val="00FE4AA9"/>
    <w:rsid w:val="00FF0302"/>
    <w:rsid w:val="00FF2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C50EF20"/>
  <w15:docId w15:val="{A4340C81-1BB8-4D3E-BE40-ABF32D3C1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11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16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D6E"/>
  </w:style>
  <w:style w:type="paragraph" w:styleId="Heading1">
    <w:name w:val="heading 1"/>
    <w:aliases w:val="h1"/>
    <w:basedOn w:val="Normal"/>
    <w:next w:val="Heading2"/>
    <w:qFormat/>
    <w:rsid w:val="005F6D6E"/>
    <w:pPr>
      <w:numPr>
        <w:numId w:val="40"/>
      </w:numPr>
      <w:spacing w:before="240"/>
      <w:outlineLvl w:val="0"/>
    </w:pPr>
  </w:style>
  <w:style w:type="paragraph" w:styleId="Heading2">
    <w:name w:val="heading 2"/>
    <w:aliases w:val="h2"/>
    <w:basedOn w:val="Normal"/>
    <w:qFormat/>
    <w:rsid w:val="005F6D6E"/>
    <w:pPr>
      <w:numPr>
        <w:ilvl w:val="1"/>
        <w:numId w:val="40"/>
      </w:numPr>
      <w:spacing w:before="240"/>
      <w:outlineLvl w:val="1"/>
    </w:pPr>
  </w:style>
  <w:style w:type="paragraph" w:styleId="Heading3">
    <w:name w:val="heading 3"/>
    <w:aliases w:val="h3"/>
    <w:basedOn w:val="Normal"/>
    <w:qFormat/>
    <w:rsid w:val="005F6D6E"/>
    <w:pPr>
      <w:numPr>
        <w:ilvl w:val="2"/>
        <w:numId w:val="40"/>
      </w:numPr>
      <w:spacing w:before="240"/>
      <w:outlineLvl w:val="2"/>
    </w:pPr>
  </w:style>
  <w:style w:type="paragraph" w:styleId="Heading4">
    <w:name w:val="heading 4"/>
    <w:aliases w:val="h4"/>
    <w:basedOn w:val="Normal"/>
    <w:qFormat/>
    <w:rsid w:val="005F6D6E"/>
    <w:pPr>
      <w:numPr>
        <w:ilvl w:val="3"/>
        <w:numId w:val="40"/>
      </w:numPr>
      <w:spacing w:before="240"/>
      <w:outlineLvl w:val="3"/>
    </w:pPr>
  </w:style>
  <w:style w:type="paragraph" w:styleId="Heading5">
    <w:name w:val="heading 5"/>
    <w:aliases w:val="h5"/>
    <w:basedOn w:val="Normal"/>
    <w:qFormat/>
    <w:rsid w:val="005F6D6E"/>
    <w:pPr>
      <w:numPr>
        <w:ilvl w:val="4"/>
        <w:numId w:val="40"/>
      </w:numPr>
      <w:spacing w:before="240"/>
      <w:outlineLvl w:val="4"/>
    </w:pPr>
  </w:style>
  <w:style w:type="paragraph" w:styleId="Heading6">
    <w:name w:val="heading 6"/>
    <w:aliases w:val="h6"/>
    <w:basedOn w:val="Normal"/>
    <w:qFormat/>
    <w:rsid w:val="005F6D6E"/>
    <w:pPr>
      <w:numPr>
        <w:ilvl w:val="5"/>
        <w:numId w:val="40"/>
      </w:numPr>
      <w:spacing w:before="240"/>
      <w:outlineLvl w:val="5"/>
    </w:pPr>
  </w:style>
  <w:style w:type="paragraph" w:styleId="Heading7">
    <w:name w:val="heading 7"/>
    <w:aliases w:val="h7"/>
    <w:basedOn w:val="Normal"/>
    <w:qFormat/>
    <w:rsid w:val="005F6D6E"/>
    <w:pPr>
      <w:numPr>
        <w:ilvl w:val="6"/>
        <w:numId w:val="40"/>
      </w:numPr>
      <w:spacing w:before="240"/>
      <w:outlineLvl w:val="6"/>
    </w:pPr>
  </w:style>
  <w:style w:type="paragraph" w:styleId="Heading8">
    <w:name w:val="heading 8"/>
    <w:aliases w:val="h8"/>
    <w:basedOn w:val="Normal"/>
    <w:qFormat/>
    <w:rsid w:val="005F6D6E"/>
    <w:pPr>
      <w:numPr>
        <w:ilvl w:val="7"/>
        <w:numId w:val="40"/>
      </w:numPr>
      <w:spacing w:before="240"/>
      <w:outlineLvl w:val="7"/>
    </w:pPr>
  </w:style>
  <w:style w:type="paragraph" w:styleId="Heading9">
    <w:name w:val="heading 9"/>
    <w:aliases w:val="h9"/>
    <w:basedOn w:val="Normal"/>
    <w:qFormat/>
    <w:rsid w:val="005F6D6E"/>
    <w:pPr>
      <w:numPr>
        <w:ilvl w:val="8"/>
        <w:numId w:val="40"/>
      </w:numPr>
      <w:spacing w:before="240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rsid w:val="005F6D6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5F6D6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5F6D6E"/>
    <w:rPr>
      <w:sz w:val="20"/>
    </w:rPr>
  </w:style>
  <w:style w:type="paragraph" w:styleId="NormalIndent">
    <w:name w:val="Normal Indent"/>
    <w:basedOn w:val="Normal"/>
    <w:semiHidden/>
    <w:rsid w:val="005F6D6E"/>
    <w:pPr>
      <w:spacing w:before="240"/>
      <w:ind w:firstLine="1440"/>
    </w:pPr>
  </w:style>
  <w:style w:type="paragraph" w:styleId="FootnoteText">
    <w:name w:val="footnote text"/>
    <w:basedOn w:val="Normal"/>
    <w:semiHidden/>
    <w:rsid w:val="005F6D6E"/>
    <w:pPr>
      <w:widowControl w:val="0"/>
      <w:tabs>
        <w:tab w:val="left" w:pos="360"/>
      </w:tabs>
    </w:pPr>
  </w:style>
  <w:style w:type="paragraph" w:styleId="TOC1">
    <w:name w:val="toc 1"/>
    <w:basedOn w:val="Normal"/>
    <w:next w:val="Normal"/>
    <w:autoRedefine/>
    <w:semiHidden/>
    <w:rsid w:val="005F6D6E"/>
    <w:pPr>
      <w:tabs>
        <w:tab w:val="right" w:leader="dot" w:pos="9072"/>
      </w:tabs>
      <w:spacing w:after="240"/>
      <w:ind w:left="720" w:right="1008" w:hanging="720"/>
    </w:pPr>
  </w:style>
  <w:style w:type="paragraph" w:styleId="TOAHeading">
    <w:name w:val="toa heading"/>
    <w:basedOn w:val="Normal"/>
    <w:next w:val="Normal"/>
    <w:semiHidden/>
    <w:rsid w:val="005F6D6E"/>
    <w:pPr>
      <w:spacing w:before="240"/>
    </w:pPr>
    <w:rPr>
      <w:b/>
      <w:u w:val="single"/>
    </w:rPr>
  </w:style>
  <w:style w:type="character" w:customStyle="1" w:styleId="FooterTxt">
    <w:name w:val="FooterTxt"/>
    <w:basedOn w:val="DefaultParagraphFont"/>
    <w:rsid w:val="005F6D6E"/>
    <w:rPr>
      <w:sz w:val="14"/>
    </w:rPr>
  </w:style>
  <w:style w:type="paragraph" w:customStyle="1" w:styleId="Center">
    <w:name w:val="Center"/>
    <w:aliases w:val="c"/>
    <w:basedOn w:val="Normal"/>
    <w:next w:val="Body"/>
    <w:rsid w:val="005F6D6E"/>
    <w:pPr>
      <w:keepNext/>
      <w:keepLines/>
      <w:suppressAutoHyphens/>
      <w:spacing w:before="240"/>
      <w:jc w:val="center"/>
    </w:pPr>
  </w:style>
  <w:style w:type="paragraph" w:customStyle="1" w:styleId="Body">
    <w:name w:val="Body"/>
    <w:aliases w:val="b,a"/>
    <w:basedOn w:val="Normal"/>
    <w:link w:val="BodyChar"/>
    <w:uiPriority w:val="99"/>
    <w:qFormat/>
    <w:rsid w:val="005F6D6E"/>
    <w:pPr>
      <w:tabs>
        <w:tab w:val="left" w:pos="-720"/>
      </w:tabs>
      <w:suppressAutoHyphens/>
      <w:spacing w:before="240"/>
      <w:ind w:firstLine="720"/>
    </w:pPr>
  </w:style>
  <w:style w:type="paragraph" w:styleId="BodyText">
    <w:name w:val="Body Text"/>
    <w:basedOn w:val="Normal"/>
    <w:semiHidden/>
    <w:rsid w:val="005F6D6E"/>
    <w:pPr>
      <w:spacing w:before="240"/>
      <w:ind w:firstLine="1440"/>
    </w:pPr>
  </w:style>
  <w:style w:type="paragraph" w:styleId="BodyTextIndent">
    <w:name w:val="Body Text Indent"/>
    <w:basedOn w:val="Normal"/>
    <w:semiHidden/>
    <w:rsid w:val="005F6D6E"/>
    <w:pPr>
      <w:spacing w:before="240"/>
      <w:ind w:left="1440"/>
    </w:pPr>
  </w:style>
  <w:style w:type="paragraph" w:customStyle="1" w:styleId="FlushLeft">
    <w:name w:val="Flush Left"/>
    <w:aliases w:val="fl,flush lft,f,flush,left,l"/>
    <w:basedOn w:val="Normal"/>
    <w:link w:val="FlushLeftChar"/>
    <w:uiPriority w:val="10"/>
    <w:qFormat/>
    <w:rsid w:val="005F6D6E"/>
    <w:pPr>
      <w:spacing w:before="240"/>
    </w:pPr>
  </w:style>
  <w:style w:type="paragraph" w:customStyle="1" w:styleId="BodyDouble">
    <w:name w:val="Body Double"/>
    <w:aliases w:val="bd"/>
    <w:basedOn w:val="Body"/>
    <w:rsid w:val="005F6D6E"/>
    <w:pPr>
      <w:spacing w:before="0" w:line="480" w:lineRule="auto"/>
    </w:pPr>
  </w:style>
  <w:style w:type="paragraph" w:customStyle="1" w:styleId="Table">
    <w:name w:val="Table"/>
    <w:basedOn w:val="Normal"/>
    <w:rsid w:val="005F6D6E"/>
    <w:pPr>
      <w:spacing w:before="40" w:after="40"/>
    </w:pPr>
  </w:style>
  <w:style w:type="paragraph" w:styleId="TOC2">
    <w:name w:val="toc 2"/>
    <w:basedOn w:val="Normal"/>
    <w:next w:val="Normal"/>
    <w:autoRedefine/>
    <w:semiHidden/>
    <w:rsid w:val="005F6D6E"/>
    <w:pPr>
      <w:tabs>
        <w:tab w:val="right" w:leader="dot" w:pos="9072"/>
      </w:tabs>
      <w:spacing w:after="240"/>
      <w:ind w:left="720" w:right="1008"/>
    </w:pPr>
  </w:style>
  <w:style w:type="paragraph" w:styleId="TOC3">
    <w:name w:val="toc 3"/>
    <w:basedOn w:val="Normal"/>
    <w:next w:val="Normal"/>
    <w:autoRedefine/>
    <w:semiHidden/>
    <w:rsid w:val="005F6D6E"/>
    <w:pPr>
      <w:tabs>
        <w:tab w:val="right" w:leader="dot" w:pos="9072"/>
      </w:tabs>
      <w:spacing w:after="240"/>
      <w:ind w:left="720" w:right="1008" w:firstLine="720"/>
    </w:pPr>
  </w:style>
  <w:style w:type="paragraph" w:styleId="TOC4">
    <w:name w:val="toc 4"/>
    <w:basedOn w:val="Normal"/>
    <w:next w:val="Normal"/>
    <w:autoRedefine/>
    <w:semiHidden/>
    <w:rsid w:val="005F6D6E"/>
    <w:pPr>
      <w:tabs>
        <w:tab w:val="right" w:leader="dot" w:pos="9072"/>
      </w:tabs>
      <w:spacing w:after="240"/>
      <w:ind w:left="2160" w:right="1008"/>
    </w:pPr>
  </w:style>
  <w:style w:type="paragraph" w:styleId="TOC5">
    <w:name w:val="toc 5"/>
    <w:basedOn w:val="Normal"/>
    <w:next w:val="Normal"/>
    <w:autoRedefine/>
    <w:semiHidden/>
    <w:rsid w:val="005F6D6E"/>
    <w:pPr>
      <w:tabs>
        <w:tab w:val="right" w:leader="dot" w:pos="9072"/>
      </w:tabs>
      <w:spacing w:after="240"/>
      <w:ind w:left="2880" w:right="1008"/>
    </w:pPr>
  </w:style>
  <w:style w:type="paragraph" w:styleId="TOC6">
    <w:name w:val="toc 6"/>
    <w:basedOn w:val="Normal"/>
    <w:next w:val="Normal"/>
    <w:autoRedefine/>
    <w:semiHidden/>
    <w:rsid w:val="005F6D6E"/>
    <w:pPr>
      <w:tabs>
        <w:tab w:val="right" w:leader="dot" w:pos="9072"/>
      </w:tabs>
      <w:spacing w:after="240"/>
      <w:ind w:left="3600" w:right="1008"/>
    </w:pPr>
  </w:style>
  <w:style w:type="paragraph" w:styleId="TOC7">
    <w:name w:val="toc 7"/>
    <w:basedOn w:val="Normal"/>
    <w:next w:val="Normal"/>
    <w:autoRedefine/>
    <w:semiHidden/>
    <w:rsid w:val="005F6D6E"/>
    <w:pPr>
      <w:tabs>
        <w:tab w:val="right" w:leader="dot" w:pos="9072"/>
      </w:tabs>
      <w:spacing w:after="240"/>
      <w:ind w:left="4320" w:right="1008"/>
    </w:pPr>
  </w:style>
  <w:style w:type="paragraph" w:styleId="TOC8">
    <w:name w:val="toc 8"/>
    <w:basedOn w:val="Normal"/>
    <w:next w:val="Normal"/>
    <w:autoRedefine/>
    <w:semiHidden/>
    <w:rsid w:val="005F6D6E"/>
    <w:pPr>
      <w:tabs>
        <w:tab w:val="right" w:leader="dot" w:pos="9072"/>
      </w:tabs>
      <w:spacing w:after="240"/>
      <w:ind w:left="5040" w:right="1008"/>
    </w:pPr>
  </w:style>
  <w:style w:type="paragraph" w:styleId="TOC9">
    <w:name w:val="toc 9"/>
    <w:basedOn w:val="Normal"/>
    <w:next w:val="Normal"/>
    <w:autoRedefine/>
    <w:semiHidden/>
    <w:rsid w:val="005F6D6E"/>
    <w:pPr>
      <w:tabs>
        <w:tab w:val="right" w:leader="dot" w:pos="9072"/>
      </w:tabs>
      <w:spacing w:after="240"/>
      <w:ind w:left="5760" w:right="1008"/>
    </w:pPr>
  </w:style>
  <w:style w:type="character" w:customStyle="1" w:styleId="NonTocText">
    <w:name w:val="Non Toc Text"/>
    <w:basedOn w:val="DefaultParagraphFont"/>
    <w:rsid w:val="005F6D6E"/>
    <w:rPr>
      <w:color w:val="000000"/>
    </w:rPr>
  </w:style>
  <w:style w:type="character" w:styleId="FootnoteReference">
    <w:name w:val="footnote reference"/>
    <w:basedOn w:val="DefaultParagraphFont"/>
    <w:semiHidden/>
    <w:rsid w:val="005F6D6E"/>
    <w:rPr>
      <w:vertAlign w:val="superscript"/>
    </w:rPr>
  </w:style>
  <w:style w:type="paragraph" w:customStyle="1" w:styleId="Hanging">
    <w:name w:val="Hanging"/>
    <w:aliases w:val="h"/>
    <w:basedOn w:val="Normal"/>
    <w:rsid w:val="005F6D6E"/>
    <w:pPr>
      <w:spacing w:before="240"/>
      <w:ind w:left="720" w:hanging="720"/>
    </w:pPr>
  </w:style>
  <w:style w:type="paragraph" w:styleId="BlockText">
    <w:name w:val="Block Text"/>
    <w:basedOn w:val="Normal"/>
    <w:semiHidden/>
    <w:rsid w:val="005F6D6E"/>
    <w:pPr>
      <w:spacing w:before="120"/>
      <w:ind w:left="1440" w:right="1440"/>
    </w:pPr>
  </w:style>
  <w:style w:type="paragraph" w:customStyle="1" w:styleId="Indent1">
    <w:name w:val="Indent 1&quot;"/>
    <w:aliases w:val="i1"/>
    <w:basedOn w:val="Normal"/>
    <w:rsid w:val="005F6D6E"/>
    <w:pPr>
      <w:spacing w:before="240"/>
      <w:ind w:left="1440"/>
    </w:pPr>
  </w:style>
  <w:style w:type="paragraph" w:customStyle="1" w:styleId="IndentBodyDouble">
    <w:name w:val="Indent Body Double"/>
    <w:aliases w:val="ibd"/>
    <w:basedOn w:val="IndentBody"/>
    <w:rsid w:val="005F6D6E"/>
    <w:pPr>
      <w:spacing w:before="0" w:line="480" w:lineRule="auto"/>
    </w:pPr>
  </w:style>
  <w:style w:type="paragraph" w:customStyle="1" w:styleId="IndentBody">
    <w:name w:val="Indent Body"/>
    <w:aliases w:val="ib"/>
    <w:basedOn w:val="Normal"/>
    <w:rsid w:val="005F6D6E"/>
    <w:pPr>
      <w:spacing w:before="240"/>
      <w:ind w:left="720" w:firstLine="720"/>
    </w:pPr>
  </w:style>
  <w:style w:type="paragraph" w:customStyle="1" w:styleId="Indent1Body">
    <w:name w:val="Indent 1&quot; Body"/>
    <w:aliases w:val="i1b"/>
    <w:basedOn w:val="Normal"/>
    <w:rsid w:val="005F6D6E"/>
    <w:pPr>
      <w:spacing w:before="240"/>
      <w:ind w:left="1440" w:firstLine="720"/>
    </w:pPr>
  </w:style>
  <w:style w:type="paragraph" w:customStyle="1" w:styleId="FlushLeftDouble">
    <w:name w:val="Flush Left Double"/>
    <w:aliases w:val="fld"/>
    <w:basedOn w:val="FlushLeft"/>
    <w:rsid w:val="005F6D6E"/>
    <w:pPr>
      <w:spacing w:before="0" w:line="480" w:lineRule="auto"/>
    </w:pPr>
  </w:style>
  <w:style w:type="paragraph" w:customStyle="1" w:styleId="HangingIndent1Double">
    <w:name w:val="Hanging Indent 1&quot; Double"/>
    <w:aliases w:val="hi1d"/>
    <w:basedOn w:val="HangingDouble"/>
    <w:rsid w:val="005F6D6E"/>
    <w:pPr>
      <w:ind w:left="1440" w:hanging="1440"/>
    </w:pPr>
  </w:style>
  <w:style w:type="paragraph" w:styleId="TableofAuthorities">
    <w:name w:val="table of authorities"/>
    <w:basedOn w:val="Normal"/>
    <w:next w:val="Normal"/>
    <w:autoRedefine/>
    <w:semiHidden/>
    <w:rsid w:val="005F6D6E"/>
    <w:pPr>
      <w:tabs>
        <w:tab w:val="right" w:leader="dot" w:pos="8928"/>
      </w:tabs>
      <w:ind w:left="720" w:right="1008" w:hanging="720"/>
    </w:pPr>
  </w:style>
  <w:style w:type="character" w:styleId="LineNumber">
    <w:name w:val="line number"/>
    <w:basedOn w:val="DefaultParagraphFont"/>
    <w:semiHidden/>
    <w:rsid w:val="005F6D6E"/>
  </w:style>
  <w:style w:type="paragraph" w:customStyle="1" w:styleId="CenterDouble">
    <w:name w:val="Center Double"/>
    <w:aliases w:val="cd"/>
    <w:basedOn w:val="Center"/>
    <w:next w:val="BodyDouble"/>
    <w:rsid w:val="005F6D6E"/>
    <w:pPr>
      <w:spacing w:before="0" w:line="480" w:lineRule="auto"/>
    </w:pPr>
  </w:style>
  <w:style w:type="paragraph" w:customStyle="1" w:styleId="Indent1Double">
    <w:name w:val="Indent 1&quot; Double"/>
    <w:aliases w:val="i1d"/>
    <w:basedOn w:val="Indent1"/>
    <w:rsid w:val="005F6D6E"/>
    <w:pPr>
      <w:spacing w:before="0" w:line="480" w:lineRule="auto"/>
    </w:pPr>
  </w:style>
  <w:style w:type="paragraph" w:customStyle="1" w:styleId="Indent">
    <w:name w:val="Indent"/>
    <w:aliases w:val="i"/>
    <w:basedOn w:val="Normal"/>
    <w:rsid w:val="005F6D6E"/>
    <w:pPr>
      <w:spacing w:before="240"/>
      <w:ind w:left="720"/>
    </w:pPr>
  </w:style>
  <w:style w:type="paragraph" w:customStyle="1" w:styleId="IndentDouble">
    <w:name w:val="Indent Double"/>
    <w:aliases w:val="id"/>
    <w:basedOn w:val="Indent"/>
    <w:rsid w:val="005F6D6E"/>
    <w:pPr>
      <w:spacing w:before="0" w:line="480" w:lineRule="auto"/>
    </w:pPr>
  </w:style>
  <w:style w:type="paragraph" w:styleId="BodyText2">
    <w:name w:val="Body Text 2"/>
    <w:basedOn w:val="Normal"/>
    <w:semiHidden/>
    <w:rsid w:val="005F6D6E"/>
    <w:pPr>
      <w:spacing w:line="480" w:lineRule="auto"/>
    </w:pPr>
  </w:style>
  <w:style w:type="paragraph" w:customStyle="1" w:styleId="HangingDouble">
    <w:name w:val="Hanging Double"/>
    <w:aliases w:val="hd"/>
    <w:basedOn w:val="Hanging"/>
    <w:rsid w:val="005F6D6E"/>
    <w:pPr>
      <w:spacing w:before="0" w:line="480" w:lineRule="auto"/>
    </w:pPr>
  </w:style>
  <w:style w:type="paragraph" w:customStyle="1" w:styleId="IndentHanging">
    <w:name w:val="Indent Hanging"/>
    <w:aliases w:val="ih"/>
    <w:basedOn w:val="Normal"/>
    <w:rsid w:val="005F6D6E"/>
    <w:pPr>
      <w:spacing w:before="240"/>
      <w:ind w:left="1440" w:hanging="720"/>
    </w:pPr>
  </w:style>
  <w:style w:type="paragraph" w:styleId="BodyText3">
    <w:name w:val="Body Text 3"/>
    <w:basedOn w:val="Normal"/>
    <w:semiHidden/>
    <w:rsid w:val="005F6D6E"/>
    <w:pPr>
      <w:spacing w:before="120"/>
    </w:pPr>
    <w:rPr>
      <w:sz w:val="16"/>
    </w:rPr>
  </w:style>
  <w:style w:type="paragraph" w:styleId="BodyTextFirstIndent">
    <w:name w:val="Body Text First Indent"/>
    <w:basedOn w:val="BodyText"/>
    <w:semiHidden/>
    <w:rsid w:val="005F6D6E"/>
    <w:pPr>
      <w:spacing w:before="120"/>
      <w:ind w:firstLine="210"/>
    </w:pPr>
  </w:style>
  <w:style w:type="paragraph" w:customStyle="1" w:styleId="IndentHangingDouble">
    <w:name w:val="Indent Hanging Double"/>
    <w:aliases w:val="ihd"/>
    <w:basedOn w:val="IndentHanging"/>
    <w:rsid w:val="005F6D6E"/>
    <w:pPr>
      <w:spacing w:before="0" w:line="480" w:lineRule="auto"/>
    </w:pPr>
  </w:style>
  <w:style w:type="paragraph" w:customStyle="1" w:styleId="Indent1BodyDouble">
    <w:name w:val="Indent 1&quot; Body Double"/>
    <w:aliases w:val="i1bd"/>
    <w:basedOn w:val="Indent1Body"/>
    <w:rsid w:val="005F6D6E"/>
    <w:pPr>
      <w:spacing w:before="0" w:line="480" w:lineRule="auto"/>
    </w:pPr>
  </w:style>
  <w:style w:type="paragraph" w:customStyle="1" w:styleId="HangingIndent1">
    <w:name w:val="Hanging Indent 1&quot;"/>
    <w:aliases w:val="hi1"/>
    <w:basedOn w:val="Hanging"/>
    <w:rsid w:val="005F6D6E"/>
    <w:pPr>
      <w:ind w:left="1440" w:hanging="1440"/>
    </w:pPr>
  </w:style>
  <w:style w:type="paragraph" w:styleId="ListBullet">
    <w:name w:val="List Bullet"/>
    <w:aliases w:val="*"/>
    <w:basedOn w:val="Normal"/>
    <w:autoRedefine/>
    <w:semiHidden/>
    <w:rsid w:val="005F6D6E"/>
    <w:pPr>
      <w:numPr>
        <w:numId w:val="1"/>
      </w:numPr>
    </w:pPr>
  </w:style>
  <w:style w:type="paragraph" w:customStyle="1" w:styleId="Body1">
    <w:name w:val="Body 1&quot;"/>
    <w:aliases w:val="b1"/>
    <w:basedOn w:val="Normal"/>
    <w:rsid w:val="005F6D6E"/>
    <w:pPr>
      <w:spacing w:before="240"/>
      <w:ind w:firstLine="1440"/>
    </w:pPr>
  </w:style>
  <w:style w:type="paragraph" w:customStyle="1" w:styleId="Body1Double">
    <w:name w:val="Body 1&quot; Double"/>
    <w:aliases w:val="b1d"/>
    <w:basedOn w:val="Body1"/>
    <w:rsid w:val="005F6D6E"/>
    <w:pPr>
      <w:spacing w:before="0" w:line="480" w:lineRule="auto"/>
    </w:pPr>
  </w:style>
  <w:style w:type="paragraph" w:customStyle="1" w:styleId="Auto1">
    <w:name w:val="Auto 1"/>
    <w:aliases w:val="a1"/>
    <w:basedOn w:val="Normal"/>
    <w:rsid w:val="005F6D6E"/>
    <w:pPr>
      <w:numPr>
        <w:numId w:val="29"/>
      </w:numPr>
      <w:spacing w:before="240"/>
    </w:pPr>
  </w:style>
  <w:style w:type="paragraph" w:customStyle="1" w:styleId="Indent1Hanging">
    <w:name w:val="Indent 1&quot; Hanging"/>
    <w:aliases w:val="i1h"/>
    <w:basedOn w:val="Normal"/>
    <w:rsid w:val="005F6D6E"/>
    <w:pPr>
      <w:spacing w:before="240"/>
      <w:ind w:left="2160" w:hanging="720"/>
    </w:pPr>
  </w:style>
  <w:style w:type="paragraph" w:customStyle="1" w:styleId="Indent1HangingDouble">
    <w:name w:val="Indent 1&quot; Hanging Double"/>
    <w:aliases w:val="i1hd"/>
    <w:basedOn w:val="Indent1Hanging"/>
    <w:rsid w:val="005F6D6E"/>
    <w:pPr>
      <w:spacing w:before="0" w:line="480" w:lineRule="auto"/>
    </w:pPr>
  </w:style>
  <w:style w:type="paragraph" w:customStyle="1" w:styleId="Auto2">
    <w:name w:val="Auto 2"/>
    <w:aliases w:val="a2"/>
    <w:basedOn w:val="Normal"/>
    <w:rsid w:val="005F6D6E"/>
    <w:pPr>
      <w:numPr>
        <w:ilvl w:val="1"/>
        <w:numId w:val="30"/>
      </w:numPr>
      <w:tabs>
        <w:tab w:val="left" w:pos="2160"/>
      </w:tabs>
      <w:spacing w:before="240"/>
    </w:pPr>
  </w:style>
  <w:style w:type="paragraph" w:customStyle="1" w:styleId="Auto3">
    <w:name w:val="Auto 3"/>
    <w:aliases w:val="a3"/>
    <w:basedOn w:val="Normal"/>
    <w:rsid w:val="005F6D6E"/>
    <w:pPr>
      <w:numPr>
        <w:ilvl w:val="2"/>
        <w:numId w:val="31"/>
      </w:numPr>
      <w:spacing w:before="240"/>
    </w:pPr>
  </w:style>
  <w:style w:type="paragraph" w:customStyle="1" w:styleId="Auto4">
    <w:name w:val="Auto 4"/>
    <w:aliases w:val="a4"/>
    <w:basedOn w:val="Normal"/>
    <w:rsid w:val="005F6D6E"/>
    <w:pPr>
      <w:numPr>
        <w:ilvl w:val="3"/>
        <w:numId w:val="32"/>
      </w:numPr>
      <w:tabs>
        <w:tab w:val="left" w:pos="3600"/>
      </w:tabs>
      <w:spacing w:before="240"/>
    </w:pPr>
  </w:style>
  <w:style w:type="paragraph" w:customStyle="1" w:styleId="Auto5">
    <w:name w:val="Auto 5"/>
    <w:aliases w:val="a5"/>
    <w:basedOn w:val="Normal"/>
    <w:rsid w:val="005F6D6E"/>
    <w:pPr>
      <w:numPr>
        <w:ilvl w:val="4"/>
        <w:numId w:val="33"/>
      </w:numPr>
      <w:tabs>
        <w:tab w:val="left" w:pos="4320"/>
      </w:tabs>
      <w:spacing w:before="240"/>
    </w:pPr>
  </w:style>
  <w:style w:type="paragraph" w:customStyle="1" w:styleId="Auto6">
    <w:name w:val="Auto 6"/>
    <w:aliases w:val="a6"/>
    <w:basedOn w:val="Normal"/>
    <w:rsid w:val="005F6D6E"/>
    <w:pPr>
      <w:numPr>
        <w:ilvl w:val="5"/>
        <w:numId w:val="34"/>
      </w:numPr>
      <w:spacing w:before="240"/>
    </w:pPr>
  </w:style>
  <w:style w:type="paragraph" w:customStyle="1" w:styleId="Auto7">
    <w:name w:val="Auto 7"/>
    <w:aliases w:val="a7"/>
    <w:basedOn w:val="Normal"/>
    <w:rsid w:val="005F6D6E"/>
    <w:pPr>
      <w:numPr>
        <w:ilvl w:val="6"/>
        <w:numId w:val="35"/>
      </w:numPr>
      <w:tabs>
        <w:tab w:val="clear" w:pos="5400"/>
        <w:tab w:val="num" w:pos="5760"/>
      </w:tabs>
      <w:spacing w:before="240"/>
    </w:pPr>
  </w:style>
  <w:style w:type="paragraph" w:customStyle="1" w:styleId="Auto8">
    <w:name w:val="Auto 8"/>
    <w:aliases w:val="a8"/>
    <w:basedOn w:val="Normal"/>
    <w:rsid w:val="005F6D6E"/>
    <w:pPr>
      <w:numPr>
        <w:ilvl w:val="7"/>
        <w:numId w:val="36"/>
      </w:numPr>
      <w:tabs>
        <w:tab w:val="clear" w:pos="6120"/>
        <w:tab w:val="num" w:pos="6480"/>
      </w:tabs>
      <w:spacing w:before="240"/>
      <w:ind w:left="1440" w:firstLine="4320"/>
    </w:pPr>
  </w:style>
  <w:style w:type="paragraph" w:customStyle="1" w:styleId="Auto9">
    <w:name w:val="Auto 9"/>
    <w:aliases w:val="a9"/>
    <w:basedOn w:val="Normal"/>
    <w:rsid w:val="005F6D6E"/>
    <w:pPr>
      <w:numPr>
        <w:ilvl w:val="8"/>
        <w:numId w:val="37"/>
      </w:numPr>
      <w:spacing w:before="240"/>
      <w:ind w:left="1440" w:firstLine="5040"/>
    </w:pPr>
  </w:style>
  <w:style w:type="paragraph" w:customStyle="1" w:styleId="Quote1">
    <w:name w:val="Quote 1&quot;"/>
    <w:aliases w:val="q1"/>
    <w:basedOn w:val="Normal"/>
    <w:rsid w:val="005F6D6E"/>
    <w:pPr>
      <w:spacing w:before="240"/>
      <w:ind w:left="1440" w:right="1440"/>
    </w:pPr>
  </w:style>
  <w:style w:type="paragraph" w:customStyle="1" w:styleId="Quote1Double">
    <w:name w:val="Quote 1&quot; Double"/>
    <w:aliases w:val="q1d"/>
    <w:basedOn w:val="Quote1"/>
    <w:rsid w:val="005F6D6E"/>
    <w:pPr>
      <w:spacing w:before="0" w:line="480" w:lineRule="auto"/>
    </w:pPr>
  </w:style>
  <w:style w:type="paragraph" w:customStyle="1" w:styleId="Quote10">
    <w:name w:val="Quote1"/>
    <w:aliases w:val="q"/>
    <w:basedOn w:val="Normal"/>
    <w:rsid w:val="005F6D6E"/>
    <w:pPr>
      <w:spacing w:before="240"/>
      <w:ind w:left="720" w:right="720"/>
    </w:pPr>
  </w:style>
  <w:style w:type="paragraph" w:customStyle="1" w:styleId="QuoteDouble">
    <w:name w:val="Quote Double"/>
    <w:aliases w:val="qd"/>
    <w:basedOn w:val="Quote10"/>
    <w:rsid w:val="005F6D6E"/>
    <w:pPr>
      <w:spacing w:before="0" w:line="480" w:lineRule="auto"/>
    </w:pPr>
  </w:style>
  <w:style w:type="paragraph" w:styleId="BodyTextFirstIndent2">
    <w:name w:val="Body Text First Indent 2"/>
    <w:basedOn w:val="BodyTextIndent"/>
    <w:semiHidden/>
    <w:rsid w:val="005F6D6E"/>
    <w:pPr>
      <w:spacing w:before="120"/>
      <w:ind w:left="360" w:firstLine="210"/>
    </w:pPr>
  </w:style>
  <w:style w:type="paragraph" w:styleId="BodyTextIndent2">
    <w:name w:val="Body Text Indent 2"/>
    <w:basedOn w:val="Normal"/>
    <w:semiHidden/>
    <w:rsid w:val="005F6D6E"/>
    <w:pPr>
      <w:spacing w:line="480" w:lineRule="auto"/>
      <w:ind w:left="360"/>
    </w:pPr>
  </w:style>
  <w:style w:type="paragraph" w:styleId="BodyTextIndent3">
    <w:name w:val="Body Text Indent 3"/>
    <w:basedOn w:val="Normal"/>
    <w:semiHidden/>
    <w:rsid w:val="005F6D6E"/>
    <w:pPr>
      <w:spacing w:before="120"/>
      <w:ind w:left="360"/>
    </w:pPr>
    <w:rPr>
      <w:sz w:val="16"/>
    </w:rPr>
  </w:style>
  <w:style w:type="paragraph" w:styleId="Caption">
    <w:name w:val="caption"/>
    <w:basedOn w:val="Normal"/>
    <w:next w:val="Normal"/>
    <w:qFormat/>
    <w:rsid w:val="005F6D6E"/>
    <w:pPr>
      <w:spacing w:before="120" w:after="120"/>
    </w:pPr>
    <w:rPr>
      <w:b/>
    </w:rPr>
  </w:style>
  <w:style w:type="paragraph" w:styleId="Closing">
    <w:name w:val="Closing"/>
    <w:basedOn w:val="Normal"/>
    <w:semiHidden/>
    <w:rsid w:val="005F6D6E"/>
    <w:pPr>
      <w:ind w:left="4320"/>
    </w:pPr>
  </w:style>
  <w:style w:type="paragraph" w:styleId="CommentText">
    <w:name w:val="annotation text"/>
    <w:basedOn w:val="Normal"/>
    <w:link w:val="CommentTextChar"/>
    <w:semiHidden/>
    <w:rsid w:val="005F6D6E"/>
  </w:style>
  <w:style w:type="paragraph" w:styleId="Date">
    <w:name w:val="Date"/>
    <w:basedOn w:val="Normal"/>
    <w:next w:val="Normal"/>
    <w:semiHidden/>
    <w:rsid w:val="005F6D6E"/>
  </w:style>
  <w:style w:type="paragraph" w:styleId="DocumentMap">
    <w:name w:val="Document Map"/>
    <w:basedOn w:val="Normal"/>
    <w:semiHidden/>
    <w:rsid w:val="005F6D6E"/>
    <w:pPr>
      <w:shd w:val="clear" w:color="auto" w:fill="000080"/>
    </w:pPr>
    <w:rPr>
      <w:rFonts w:ascii="Tahoma" w:hAnsi="Tahoma"/>
    </w:rPr>
  </w:style>
  <w:style w:type="paragraph" w:styleId="EndnoteText">
    <w:name w:val="endnote text"/>
    <w:basedOn w:val="Normal"/>
    <w:semiHidden/>
    <w:rsid w:val="005F6D6E"/>
  </w:style>
  <w:style w:type="paragraph" w:styleId="EnvelopeAddress">
    <w:name w:val="envelope address"/>
    <w:basedOn w:val="Normal"/>
    <w:semiHidden/>
    <w:rsid w:val="005F6D6E"/>
    <w:pPr>
      <w:framePr w:w="7920" w:h="1980" w:hRule="exact" w:hSpace="180" w:wrap="auto" w:hAnchor="page" w:xAlign="center" w:yAlign="bottom"/>
      <w:ind w:left="2880"/>
    </w:pPr>
    <w:rPr>
      <w:rFonts w:ascii="Arial" w:hAnsi="Arial"/>
    </w:rPr>
  </w:style>
  <w:style w:type="paragraph" w:styleId="EnvelopeReturn">
    <w:name w:val="envelope return"/>
    <w:basedOn w:val="Normal"/>
    <w:semiHidden/>
    <w:rsid w:val="005F6D6E"/>
    <w:rPr>
      <w:rFonts w:ascii="Arial" w:hAnsi="Arial"/>
    </w:rPr>
  </w:style>
  <w:style w:type="paragraph" w:styleId="Index1">
    <w:name w:val="index 1"/>
    <w:basedOn w:val="Normal"/>
    <w:next w:val="Normal"/>
    <w:autoRedefine/>
    <w:semiHidden/>
    <w:rsid w:val="005F6D6E"/>
    <w:pPr>
      <w:tabs>
        <w:tab w:val="right" w:leader="dot" w:pos="9187"/>
      </w:tabs>
      <w:ind w:right="1440"/>
    </w:pPr>
  </w:style>
  <w:style w:type="paragraph" w:styleId="Index2">
    <w:name w:val="index 2"/>
    <w:basedOn w:val="Normal"/>
    <w:next w:val="Normal"/>
    <w:autoRedefine/>
    <w:semiHidden/>
    <w:rsid w:val="005F6D6E"/>
    <w:pPr>
      <w:tabs>
        <w:tab w:val="right" w:leader="dot" w:pos="9187"/>
      </w:tabs>
      <w:ind w:left="245" w:right="1440"/>
    </w:pPr>
  </w:style>
  <w:style w:type="paragraph" w:styleId="Index3">
    <w:name w:val="index 3"/>
    <w:basedOn w:val="Normal"/>
    <w:next w:val="Normal"/>
    <w:autoRedefine/>
    <w:semiHidden/>
    <w:rsid w:val="005F6D6E"/>
    <w:pPr>
      <w:tabs>
        <w:tab w:val="right" w:leader="dot" w:pos="9187"/>
      </w:tabs>
      <w:ind w:left="475" w:right="1440"/>
    </w:pPr>
  </w:style>
  <w:style w:type="paragraph" w:styleId="Index4">
    <w:name w:val="index 4"/>
    <w:basedOn w:val="Normal"/>
    <w:next w:val="Normal"/>
    <w:autoRedefine/>
    <w:semiHidden/>
    <w:rsid w:val="005F6D6E"/>
    <w:pPr>
      <w:tabs>
        <w:tab w:val="right" w:leader="dot" w:pos="9187"/>
      </w:tabs>
      <w:ind w:left="720" w:right="1440"/>
    </w:pPr>
  </w:style>
  <w:style w:type="paragraph" w:styleId="Index5">
    <w:name w:val="index 5"/>
    <w:basedOn w:val="Normal"/>
    <w:next w:val="Normal"/>
    <w:autoRedefine/>
    <w:semiHidden/>
    <w:rsid w:val="005F6D6E"/>
    <w:pPr>
      <w:tabs>
        <w:tab w:val="right" w:leader="dot" w:pos="9187"/>
      </w:tabs>
      <w:ind w:left="965" w:right="1440"/>
    </w:pPr>
  </w:style>
  <w:style w:type="paragraph" w:styleId="Index6">
    <w:name w:val="index 6"/>
    <w:basedOn w:val="Normal"/>
    <w:next w:val="Normal"/>
    <w:autoRedefine/>
    <w:semiHidden/>
    <w:rsid w:val="005F6D6E"/>
    <w:pPr>
      <w:tabs>
        <w:tab w:val="right" w:leader="dot" w:pos="9187"/>
      </w:tabs>
      <w:ind w:left="1195" w:right="1440"/>
    </w:pPr>
  </w:style>
  <w:style w:type="paragraph" w:styleId="Index7">
    <w:name w:val="index 7"/>
    <w:basedOn w:val="Normal"/>
    <w:next w:val="Normal"/>
    <w:autoRedefine/>
    <w:semiHidden/>
    <w:rsid w:val="005F6D6E"/>
    <w:pPr>
      <w:tabs>
        <w:tab w:val="right" w:leader="dot" w:pos="9187"/>
      </w:tabs>
      <w:ind w:left="1440" w:right="1440"/>
    </w:pPr>
  </w:style>
  <w:style w:type="paragraph" w:styleId="Index8">
    <w:name w:val="index 8"/>
    <w:basedOn w:val="Normal"/>
    <w:next w:val="Normal"/>
    <w:autoRedefine/>
    <w:semiHidden/>
    <w:rsid w:val="005F6D6E"/>
    <w:pPr>
      <w:tabs>
        <w:tab w:val="right" w:leader="dot" w:pos="9187"/>
      </w:tabs>
      <w:ind w:left="1685" w:right="1440"/>
    </w:pPr>
  </w:style>
  <w:style w:type="paragraph" w:styleId="Index9">
    <w:name w:val="index 9"/>
    <w:basedOn w:val="Normal"/>
    <w:next w:val="Normal"/>
    <w:autoRedefine/>
    <w:semiHidden/>
    <w:rsid w:val="005F6D6E"/>
    <w:pPr>
      <w:tabs>
        <w:tab w:val="right" w:leader="dot" w:pos="9187"/>
      </w:tabs>
      <w:ind w:left="1915" w:right="1440"/>
    </w:pPr>
  </w:style>
  <w:style w:type="paragraph" w:styleId="IndexHeading">
    <w:name w:val="index heading"/>
    <w:basedOn w:val="Normal"/>
    <w:next w:val="Index1"/>
    <w:semiHidden/>
    <w:rsid w:val="005F6D6E"/>
    <w:rPr>
      <w:rFonts w:ascii="Arial" w:hAnsi="Arial"/>
      <w:b/>
    </w:rPr>
  </w:style>
  <w:style w:type="paragraph" w:styleId="List">
    <w:name w:val="List"/>
    <w:basedOn w:val="Normal"/>
    <w:semiHidden/>
    <w:rsid w:val="005F6D6E"/>
    <w:pPr>
      <w:ind w:left="360" w:hanging="360"/>
    </w:pPr>
  </w:style>
  <w:style w:type="paragraph" w:styleId="List2">
    <w:name w:val="List 2"/>
    <w:basedOn w:val="Normal"/>
    <w:semiHidden/>
    <w:rsid w:val="005F6D6E"/>
    <w:pPr>
      <w:ind w:left="720" w:hanging="360"/>
    </w:pPr>
  </w:style>
  <w:style w:type="paragraph" w:styleId="List3">
    <w:name w:val="List 3"/>
    <w:basedOn w:val="Normal"/>
    <w:semiHidden/>
    <w:rsid w:val="005F6D6E"/>
    <w:pPr>
      <w:ind w:left="1080" w:hanging="360"/>
    </w:pPr>
  </w:style>
  <w:style w:type="paragraph" w:styleId="List4">
    <w:name w:val="List 4"/>
    <w:basedOn w:val="Normal"/>
    <w:semiHidden/>
    <w:rsid w:val="005F6D6E"/>
    <w:pPr>
      <w:ind w:left="1440" w:hanging="360"/>
    </w:pPr>
  </w:style>
  <w:style w:type="paragraph" w:styleId="List5">
    <w:name w:val="List 5"/>
    <w:basedOn w:val="Normal"/>
    <w:semiHidden/>
    <w:rsid w:val="005F6D6E"/>
    <w:pPr>
      <w:ind w:left="1800" w:hanging="360"/>
    </w:pPr>
  </w:style>
  <w:style w:type="paragraph" w:styleId="ListBullet2">
    <w:name w:val="List Bullet 2"/>
    <w:basedOn w:val="Normal"/>
    <w:autoRedefine/>
    <w:semiHidden/>
    <w:rsid w:val="005F6D6E"/>
    <w:pPr>
      <w:numPr>
        <w:numId w:val="20"/>
      </w:numPr>
    </w:pPr>
  </w:style>
  <w:style w:type="paragraph" w:styleId="ListBullet3">
    <w:name w:val="List Bullet 3"/>
    <w:basedOn w:val="Normal"/>
    <w:autoRedefine/>
    <w:semiHidden/>
    <w:rsid w:val="005F6D6E"/>
    <w:pPr>
      <w:numPr>
        <w:numId w:val="21"/>
      </w:numPr>
    </w:pPr>
  </w:style>
  <w:style w:type="paragraph" w:styleId="ListBullet4">
    <w:name w:val="List Bullet 4"/>
    <w:basedOn w:val="Normal"/>
    <w:autoRedefine/>
    <w:semiHidden/>
    <w:rsid w:val="005F6D6E"/>
    <w:pPr>
      <w:numPr>
        <w:numId w:val="22"/>
      </w:numPr>
    </w:pPr>
  </w:style>
  <w:style w:type="paragraph" w:styleId="ListBullet5">
    <w:name w:val="List Bullet 5"/>
    <w:basedOn w:val="Normal"/>
    <w:autoRedefine/>
    <w:semiHidden/>
    <w:rsid w:val="005F6D6E"/>
    <w:pPr>
      <w:numPr>
        <w:numId w:val="23"/>
      </w:numPr>
    </w:pPr>
  </w:style>
  <w:style w:type="paragraph" w:styleId="ListContinue">
    <w:name w:val="List Continue"/>
    <w:basedOn w:val="Normal"/>
    <w:semiHidden/>
    <w:rsid w:val="005F6D6E"/>
    <w:pPr>
      <w:spacing w:before="120"/>
      <w:ind w:left="360"/>
    </w:pPr>
  </w:style>
  <w:style w:type="paragraph" w:styleId="ListContinue2">
    <w:name w:val="List Continue 2"/>
    <w:basedOn w:val="Normal"/>
    <w:semiHidden/>
    <w:rsid w:val="005F6D6E"/>
    <w:pPr>
      <w:spacing w:before="120"/>
      <w:ind w:left="720"/>
    </w:pPr>
  </w:style>
  <w:style w:type="paragraph" w:styleId="ListContinue3">
    <w:name w:val="List Continue 3"/>
    <w:basedOn w:val="Normal"/>
    <w:semiHidden/>
    <w:rsid w:val="005F6D6E"/>
    <w:pPr>
      <w:spacing w:before="120"/>
      <w:ind w:left="1080"/>
    </w:pPr>
  </w:style>
  <w:style w:type="paragraph" w:styleId="ListContinue4">
    <w:name w:val="List Continue 4"/>
    <w:basedOn w:val="Normal"/>
    <w:semiHidden/>
    <w:rsid w:val="005F6D6E"/>
    <w:pPr>
      <w:spacing w:before="120"/>
      <w:ind w:left="1440"/>
    </w:pPr>
  </w:style>
  <w:style w:type="paragraph" w:styleId="ListContinue5">
    <w:name w:val="List Continue 5"/>
    <w:basedOn w:val="Normal"/>
    <w:semiHidden/>
    <w:rsid w:val="005F6D6E"/>
    <w:pPr>
      <w:spacing w:before="120"/>
      <w:ind w:left="1800"/>
    </w:pPr>
  </w:style>
  <w:style w:type="paragraph" w:styleId="ListNumber">
    <w:name w:val="List Number"/>
    <w:basedOn w:val="Normal"/>
    <w:semiHidden/>
    <w:rsid w:val="005F6D6E"/>
    <w:pPr>
      <w:numPr>
        <w:numId w:val="24"/>
      </w:numPr>
    </w:pPr>
  </w:style>
  <w:style w:type="paragraph" w:styleId="ListNumber2">
    <w:name w:val="List Number 2"/>
    <w:basedOn w:val="Normal"/>
    <w:semiHidden/>
    <w:rsid w:val="005F6D6E"/>
    <w:pPr>
      <w:numPr>
        <w:numId w:val="25"/>
      </w:numPr>
    </w:pPr>
  </w:style>
  <w:style w:type="paragraph" w:styleId="ListNumber3">
    <w:name w:val="List Number 3"/>
    <w:basedOn w:val="Normal"/>
    <w:semiHidden/>
    <w:rsid w:val="005F6D6E"/>
    <w:pPr>
      <w:numPr>
        <w:numId w:val="26"/>
      </w:numPr>
    </w:pPr>
  </w:style>
  <w:style w:type="paragraph" w:styleId="ListNumber4">
    <w:name w:val="List Number 4"/>
    <w:basedOn w:val="Normal"/>
    <w:semiHidden/>
    <w:rsid w:val="005F6D6E"/>
    <w:pPr>
      <w:numPr>
        <w:numId w:val="27"/>
      </w:numPr>
    </w:pPr>
  </w:style>
  <w:style w:type="paragraph" w:styleId="ListNumber5">
    <w:name w:val="List Number 5"/>
    <w:basedOn w:val="Normal"/>
    <w:semiHidden/>
    <w:rsid w:val="005F6D6E"/>
    <w:pPr>
      <w:numPr>
        <w:numId w:val="28"/>
      </w:numPr>
    </w:pPr>
  </w:style>
  <w:style w:type="paragraph" w:styleId="MacroText">
    <w:name w:val="macro"/>
    <w:semiHidden/>
    <w:rsid w:val="005F6D6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/>
    </w:rPr>
  </w:style>
  <w:style w:type="paragraph" w:styleId="MessageHeader">
    <w:name w:val="Message Header"/>
    <w:basedOn w:val="Normal"/>
    <w:semiHidden/>
    <w:rsid w:val="005F6D6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/>
    </w:rPr>
  </w:style>
  <w:style w:type="paragraph" w:styleId="NoteHeading">
    <w:name w:val="Note Heading"/>
    <w:basedOn w:val="Normal"/>
    <w:next w:val="Normal"/>
    <w:semiHidden/>
    <w:rsid w:val="005F6D6E"/>
  </w:style>
  <w:style w:type="paragraph" w:styleId="PlainText">
    <w:name w:val="Plain Text"/>
    <w:basedOn w:val="Normal"/>
    <w:semiHidden/>
    <w:rsid w:val="005F6D6E"/>
    <w:rPr>
      <w:rFonts w:ascii="Courier New" w:hAnsi="Courier New"/>
    </w:rPr>
  </w:style>
  <w:style w:type="paragraph" w:styleId="Salutation">
    <w:name w:val="Salutation"/>
    <w:basedOn w:val="Normal"/>
    <w:next w:val="Normal"/>
    <w:semiHidden/>
    <w:rsid w:val="005F6D6E"/>
  </w:style>
  <w:style w:type="paragraph" w:styleId="Signature">
    <w:name w:val="Signature"/>
    <w:basedOn w:val="Normal"/>
    <w:semiHidden/>
    <w:rsid w:val="005F6D6E"/>
    <w:pPr>
      <w:ind w:left="4320"/>
    </w:pPr>
  </w:style>
  <w:style w:type="paragraph" w:styleId="Subtitle">
    <w:name w:val="Subtitle"/>
    <w:basedOn w:val="Normal"/>
    <w:qFormat/>
    <w:rsid w:val="005F6D6E"/>
    <w:pPr>
      <w:spacing w:before="60"/>
      <w:jc w:val="center"/>
      <w:outlineLvl w:val="1"/>
    </w:pPr>
    <w:rPr>
      <w:rFonts w:ascii="Arial" w:hAnsi="Arial"/>
    </w:rPr>
  </w:style>
  <w:style w:type="paragraph" w:styleId="TableofFigures">
    <w:name w:val="table of figures"/>
    <w:basedOn w:val="Normal"/>
    <w:next w:val="Normal"/>
    <w:semiHidden/>
    <w:rsid w:val="005F6D6E"/>
    <w:pPr>
      <w:ind w:left="480" w:hanging="480"/>
    </w:pPr>
  </w:style>
  <w:style w:type="paragraph" w:styleId="Title">
    <w:name w:val="Title"/>
    <w:basedOn w:val="Normal"/>
    <w:qFormat/>
    <w:rsid w:val="005F6D6E"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paragraph" w:customStyle="1" w:styleId="CenterBoldUnderscore">
    <w:name w:val="Center Bold Underscore"/>
    <w:aliases w:val="cbu"/>
    <w:basedOn w:val="Center"/>
    <w:next w:val="Body"/>
    <w:uiPriority w:val="5"/>
    <w:rsid w:val="00F30625"/>
    <w:rPr>
      <w:b/>
      <w:sz w:val="24"/>
      <w:u w:val="single"/>
    </w:rPr>
  </w:style>
  <w:style w:type="paragraph" w:customStyle="1" w:styleId="CenterBold">
    <w:name w:val="Center Bold"/>
    <w:aliases w:val="cb"/>
    <w:basedOn w:val="Center"/>
    <w:next w:val="Body"/>
    <w:rsid w:val="005F6D6E"/>
    <w:rPr>
      <w:b/>
    </w:rPr>
  </w:style>
  <w:style w:type="paragraph" w:customStyle="1" w:styleId="CenterDoubleBoldUnd">
    <w:name w:val="Center Double Bold Und"/>
    <w:aliases w:val="cdbu"/>
    <w:basedOn w:val="CenterDouble"/>
    <w:next w:val="BodyDouble"/>
    <w:rsid w:val="005F6D6E"/>
    <w:rPr>
      <w:b/>
      <w:u w:val="single"/>
    </w:rPr>
  </w:style>
  <w:style w:type="paragraph" w:customStyle="1" w:styleId="CenterDoubleBold">
    <w:name w:val="Center Double Bold"/>
    <w:aliases w:val="cdb"/>
    <w:basedOn w:val="CenterDouble"/>
    <w:next w:val="BodyDouble"/>
    <w:rsid w:val="005F6D6E"/>
    <w:rPr>
      <w:b/>
    </w:rPr>
  </w:style>
  <w:style w:type="paragraph" w:customStyle="1" w:styleId="CenterDoubleUnd">
    <w:name w:val="Center Double Und"/>
    <w:aliases w:val="cdu"/>
    <w:basedOn w:val="CenterDouble"/>
    <w:next w:val="BodyDouble"/>
    <w:rsid w:val="005F6D6E"/>
    <w:rPr>
      <w:u w:val="single"/>
    </w:rPr>
  </w:style>
  <w:style w:type="paragraph" w:customStyle="1" w:styleId="CenterUnd">
    <w:name w:val="Center Und"/>
    <w:aliases w:val="cu"/>
    <w:basedOn w:val="Center"/>
    <w:next w:val="Body"/>
    <w:rsid w:val="005F6D6E"/>
    <w:rPr>
      <w:u w:val="single"/>
    </w:rPr>
  </w:style>
  <w:style w:type="paragraph" w:customStyle="1" w:styleId="HeadingTitle">
    <w:name w:val="Heading Title"/>
    <w:aliases w:val="ht"/>
    <w:basedOn w:val="Normal"/>
    <w:next w:val="Normal"/>
    <w:rsid w:val="005F6D6E"/>
    <w:pPr>
      <w:keepNext/>
      <w:keepLines/>
      <w:spacing w:after="240"/>
      <w:jc w:val="center"/>
    </w:pPr>
    <w:rPr>
      <w:rFonts w:ascii="Times New Roman Bold" w:hAnsi="Times New Roman Bold"/>
      <w:b/>
      <w:u w:val="single"/>
    </w:rPr>
  </w:style>
  <w:style w:type="paragraph" w:customStyle="1" w:styleId="BodyText1">
    <w:name w:val="Body Text1"/>
    <w:basedOn w:val="Normal"/>
    <w:rsid w:val="005F6D6E"/>
    <w:pPr>
      <w:spacing w:before="240"/>
      <w:ind w:firstLine="720"/>
      <w:jc w:val="both"/>
    </w:pPr>
  </w:style>
  <w:style w:type="paragraph" w:customStyle="1" w:styleId="Plain">
    <w:name w:val="Plain"/>
    <w:rsid w:val="005F6D6E"/>
    <w:rPr>
      <w:sz w:val="24"/>
    </w:rPr>
  </w:style>
  <w:style w:type="paragraph" w:customStyle="1" w:styleId="zExhibitName">
    <w:name w:val="zExhibitName"/>
    <w:aliases w:val="e"/>
    <w:basedOn w:val="Normal"/>
    <w:next w:val="FlushLeft"/>
    <w:rsid w:val="005F6D6E"/>
    <w:pPr>
      <w:keepNext/>
      <w:keepLines/>
      <w:spacing w:after="240"/>
      <w:jc w:val="center"/>
    </w:pPr>
    <w:rPr>
      <w:rFonts w:ascii="Times New Roman Bold" w:hAnsi="Times New Roman Bold"/>
      <w:b/>
      <w:u w:val="single"/>
    </w:rPr>
  </w:style>
  <w:style w:type="character" w:styleId="Hyperlink">
    <w:name w:val="Hyperlink"/>
    <w:basedOn w:val="DefaultParagraphFont"/>
    <w:uiPriority w:val="99"/>
    <w:unhideWhenUsed/>
    <w:rsid w:val="00CF6585"/>
    <w:rPr>
      <w:color w:val="0000FF"/>
      <w:u w:val="single"/>
    </w:rPr>
  </w:style>
  <w:style w:type="paragraph" w:customStyle="1" w:styleId="zExhibitLabel">
    <w:name w:val="zExhibitLabel"/>
    <w:basedOn w:val="Normal"/>
    <w:next w:val="Normal"/>
    <w:rsid w:val="00180CA5"/>
    <w:pPr>
      <w:keepNext/>
      <w:keepLines/>
      <w:jc w:val="center"/>
    </w:pPr>
    <w:rPr>
      <w:b/>
      <w:u w:val="single"/>
    </w:rPr>
  </w:style>
  <w:style w:type="character" w:customStyle="1" w:styleId="FlushLeftChar">
    <w:name w:val="Flush Left Char"/>
    <w:basedOn w:val="DefaultParagraphFont"/>
    <w:link w:val="FlushLeft"/>
    <w:rsid w:val="00680764"/>
  </w:style>
  <w:style w:type="character" w:customStyle="1" w:styleId="BodyChar">
    <w:name w:val="Body Char"/>
    <w:basedOn w:val="DefaultParagraphFont"/>
    <w:link w:val="Body"/>
    <w:uiPriority w:val="99"/>
    <w:rsid w:val="00680764"/>
  </w:style>
  <w:style w:type="paragraph" w:styleId="BalloonText">
    <w:name w:val="Balloon Text"/>
    <w:basedOn w:val="Normal"/>
    <w:link w:val="BalloonTextChar"/>
    <w:uiPriority w:val="99"/>
    <w:semiHidden/>
    <w:unhideWhenUsed/>
    <w:rsid w:val="00F3062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0625"/>
    <w:rPr>
      <w:rFonts w:ascii="Tahoma" w:hAnsi="Tahoma" w:cs="Tahoma"/>
      <w:sz w:val="16"/>
      <w:szCs w:val="16"/>
    </w:rPr>
  </w:style>
  <w:style w:type="paragraph" w:styleId="Bibliography">
    <w:name w:val="Bibliography"/>
    <w:basedOn w:val="Normal"/>
    <w:next w:val="Normal"/>
    <w:uiPriority w:val="37"/>
    <w:semiHidden/>
    <w:unhideWhenUsed/>
    <w:rsid w:val="00F30625"/>
  </w:style>
  <w:style w:type="character" w:styleId="BookTitle">
    <w:name w:val="Book Title"/>
    <w:basedOn w:val="DefaultParagraphFont"/>
    <w:uiPriority w:val="33"/>
    <w:rsid w:val="00F30625"/>
    <w:rPr>
      <w:b/>
      <w:bCs/>
      <w:smallCaps/>
      <w:spacing w:val="5"/>
    </w:rPr>
  </w:style>
  <w:style w:type="paragraph" w:customStyle="1" w:styleId="CenterUnderscore">
    <w:name w:val="Center Underscore"/>
    <w:basedOn w:val="Center"/>
    <w:next w:val="Body"/>
    <w:uiPriority w:val="4"/>
    <w:qFormat/>
    <w:rsid w:val="00F30625"/>
    <w:rPr>
      <w:sz w:val="24"/>
      <w:u w:val="single"/>
    </w:rPr>
  </w:style>
  <w:style w:type="table" w:customStyle="1" w:styleId="ColorfulGrid1">
    <w:name w:val="Colorful Grid1"/>
    <w:basedOn w:val="TableNormal"/>
    <w:uiPriority w:val="73"/>
    <w:rsid w:val="00F3062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F3062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F3062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F3062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F3062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F3062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F3062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olorfulList1">
    <w:name w:val="Colorful List1"/>
    <w:basedOn w:val="TableNormal"/>
    <w:uiPriority w:val="72"/>
    <w:rsid w:val="00F30625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F30625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F30625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F30625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F30625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F30625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F30625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Shading1">
    <w:name w:val="Colorful Shading1"/>
    <w:basedOn w:val="TableNormal"/>
    <w:uiPriority w:val="71"/>
    <w:rsid w:val="00F30625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F30625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F30625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F30625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F30625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F30625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F30625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30625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30625"/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F30625"/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30625"/>
    <w:rPr>
      <w:b/>
      <w:bCs/>
    </w:rPr>
  </w:style>
  <w:style w:type="table" w:customStyle="1" w:styleId="DarkList1">
    <w:name w:val="Dark List1"/>
    <w:basedOn w:val="TableNormal"/>
    <w:uiPriority w:val="70"/>
    <w:rsid w:val="00F30625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F30625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F30625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F30625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F30625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F30625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F30625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30625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30625"/>
  </w:style>
  <w:style w:type="character" w:styleId="Emphasis">
    <w:name w:val="Emphasis"/>
    <w:basedOn w:val="DefaultParagraphFont"/>
    <w:uiPriority w:val="20"/>
    <w:rsid w:val="00F30625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F30625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F30625"/>
    <w:rPr>
      <w:color w:val="800080" w:themeColor="followedHyperlink"/>
      <w:u w:val="single"/>
    </w:rPr>
  </w:style>
  <w:style w:type="paragraph" w:customStyle="1" w:styleId="HangingIndent">
    <w:name w:val="Hanging Indent"/>
    <w:basedOn w:val="Normal"/>
    <w:uiPriority w:val="10"/>
    <w:qFormat/>
    <w:rsid w:val="00F30625"/>
    <w:pPr>
      <w:spacing w:before="240"/>
      <w:ind w:left="720" w:hanging="720"/>
    </w:pPr>
  </w:style>
  <w:style w:type="character" w:styleId="HTMLAcronym">
    <w:name w:val="HTML Acronym"/>
    <w:basedOn w:val="DefaultParagraphFont"/>
    <w:uiPriority w:val="99"/>
    <w:semiHidden/>
    <w:unhideWhenUsed/>
    <w:rsid w:val="00F30625"/>
  </w:style>
  <w:style w:type="paragraph" w:styleId="HTMLAddress">
    <w:name w:val="HTML Address"/>
    <w:basedOn w:val="Normal"/>
    <w:link w:val="HTMLAddressChar"/>
    <w:uiPriority w:val="99"/>
    <w:semiHidden/>
    <w:unhideWhenUsed/>
    <w:rsid w:val="00F30625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30625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3062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30625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30625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30625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0625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0625"/>
    <w:rPr>
      <w:rFonts w:ascii="Consolas" w:hAnsi="Consolas"/>
    </w:rPr>
  </w:style>
  <w:style w:type="character" w:styleId="HTMLSample">
    <w:name w:val="HTML Sample"/>
    <w:basedOn w:val="DefaultParagraphFont"/>
    <w:uiPriority w:val="99"/>
    <w:semiHidden/>
    <w:unhideWhenUsed/>
    <w:rsid w:val="00F30625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30625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30625"/>
    <w:rPr>
      <w:i/>
      <w:iCs/>
    </w:rPr>
  </w:style>
  <w:style w:type="character" w:styleId="IntenseEmphasis">
    <w:name w:val="Intense Emphasis"/>
    <w:basedOn w:val="DefaultParagraphFont"/>
    <w:uiPriority w:val="21"/>
    <w:rsid w:val="00F30625"/>
    <w:rPr>
      <w:b/>
      <w:bCs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F30625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625"/>
    <w:rPr>
      <w:b/>
      <w:bCs/>
      <w:i/>
      <w:iCs/>
      <w:color w:val="4F81BD" w:themeColor="accent1"/>
    </w:rPr>
  </w:style>
  <w:style w:type="character" w:styleId="IntenseReference">
    <w:name w:val="Intense Reference"/>
    <w:basedOn w:val="DefaultParagraphFont"/>
    <w:uiPriority w:val="32"/>
    <w:rsid w:val="00F30625"/>
    <w:rPr>
      <w:b/>
      <w:bCs/>
      <w:smallCaps/>
      <w:color w:val="C0504D" w:themeColor="accent2"/>
      <w:spacing w:val="5"/>
      <w:u w:val="single"/>
    </w:rPr>
  </w:style>
  <w:style w:type="table" w:customStyle="1" w:styleId="LightGrid1">
    <w:name w:val="Light Grid1"/>
    <w:basedOn w:val="TableNormal"/>
    <w:uiPriority w:val="62"/>
    <w:rsid w:val="00F30625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F30625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F30625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F30625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F30625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F30625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F30625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LightList1">
    <w:name w:val="Light List1"/>
    <w:basedOn w:val="TableNormal"/>
    <w:uiPriority w:val="61"/>
    <w:rsid w:val="00F30625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30625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F30625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F30625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F30625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F30625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F30625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Shading1">
    <w:name w:val="Light Shading1"/>
    <w:basedOn w:val="TableNormal"/>
    <w:uiPriority w:val="60"/>
    <w:rsid w:val="00F30625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30625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30625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30625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30625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30625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30625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ListParagraph">
    <w:name w:val="List Paragraph"/>
    <w:basedOn w:val="Normal"/>
    <w:uiPriority w:val="34"/>
    <w:rsid w:val="00F30625"/>
    <w:pPr>
      <w:ind w:left="720"/>
      <w:contextualSpacing/>
    </w:pPr>
  </w:style>
  <w:style w:type="table" w:customStyle="1" w:styleId="MediumGrid11">
    <w:name w:val="Medium Grid 11"/>
    <w:basedOn w:val="TableNormal"/>
    <w:uiPriority w:val="67"/>
    <w:rsid w:val="00F30625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F30625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F30625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F30625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F30625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F30625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F30625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F3062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F3062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F3062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F3062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F3062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F3062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F3062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F3062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F3062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F3062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F3062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F3062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F3062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F3062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MediumList11">
    <w:name w:val="Medium List 11"/>
    <w:basedOn w:val="TableNormal"/>
    <w:uiPriority w:val="65"/>
    <w:rsid w:val="00F30625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F30625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F30625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F30625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F30625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F30625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F30625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F3062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F3062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F3062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F3062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F3062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F3062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F3062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Shading11">
    <w:name w:val="Medium Shading 11"/>
    <w:basedOn w:val="TableNormal"/>
    <w:uiPriority w:val="63"/>
    <w:rsid w:val="00F30625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F30625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F30625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F30625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F30625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F30625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F30625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F3062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F3062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F3062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F3062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F3062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F3062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F3062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oSpacing">
    <w:name w:val="No Spacing"/>
    <w:uiPriority w:val="19"/>
    <w:rsid w:val="00F30625"/>
    <w:rPr>
      <w:sz w:val="24"/>
    </w:rPr>
  </w:style>
  <w:style w:type="paragraph" w:styleId="NormalWeb">
    <w:name w:val="Normal (Web)"/>
    <w:basedOn w:val="Normal"/>
    <w:uiPriority w:val="99"/>
    <w:semiHidden/>
    <w:unhideWhenUsed/>
    <w:rsid w:val="00F30625"/>
    <w:rPr>
      <w:szCs w:val="24"/>
    </w:rPr>
  </w:style>
  <w:style w:type="paragraph" w:customStyle="1" w:styleId="NoticeAddresses">
    <w:name w:val="Notice Addresses"/>
    <w:basedOn w:val="Normal"/>
    <w:uiPriority w:val="11"/>
    <w:qFormat/>
    <w:rsid w:val="00F30625"/>
    <w:pPr>
      <w:ind w:left="2880" w:hanging="2880"/>
    </w:pPr>
  </w:style>
  <w:style w:type="character" w:styleId="PlaceholderText">
    <w:name w:val="Placeholder Text"/>
    <w:basedOn w:val="DefaultParagraphFont"/>
    <w:uiPriority w:val="99"/>
    <w:semiHidden/>
    <w:rsid w:val="00F30625"/>
    <w:rPr>
      <w:color w:val="808080"/>
    </w:rPr>
  </w:style>
  <w:style w:type="paragraph" w:styleId="Quote">
    <w:name w:val="Quote"/>
    <w:basedOn w:val="Normal"/>
    <w:link w:val="QuoteChar"/>
    <w:uiPriority w:val="11"/>
    <w:qFormat/>
    <w:rsid w:val="00F30625"/>
    <w:pPr>
      <w:spacing w:before="240"/>
      <w:ind w:left="1440" w:right="1440"/>
    </w:pPr>
    <w:rPr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11"/>
    <w:rsid w:val="00F30625"/>
    <w:rPr>
      <w:iCs/>
      <w:color w:val="000000" w:themeColor="text1"/>
    </w:rPr>
  </w:style>
  <w:style w:type="character" w:styleId="Strong">
    <w:name w:val="Strong"/>
    <w:basedOn w:val="DefaultParagraphFont"/>
    <w:uiPriority w:val="22"/>
    <w:rsid w:val="00F30625"/>
    <w:rPr>
      <w:b/>
      <w:bCs/>
    </w:rPr>
  </w:style>
  <w:style w:type="character" w:styleId="SubtleEmphasis">
    <w:name w:val="Subtle Emphasis"/>
    <w:basedOn w:val="DefaultParagraphFont"/>
    <w:uiPriority w:val="19"/>
    <w:rsid w:val="00F30625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rsid w:val="00F30625"/>
    <w:rPr>
      <w:smallCaps/>
      <w:color w:val="C0504D" w:themeColor="accent2"/>
      <w:u w:val="single"/>
    </w:rPr>
  </w:style>
  <w:style w:type="table" w:styleId="Table3Deffects1">
    <w:name w:val="Table 3D effects 1"/>
    <w:basedOn w:val="TableNormal"/>
    <w:uiPriority w:val="99"/>
    <w:semiHidden/>
    <w:unhideWhenUsed/>
    <w:rsid w:val="00F30625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30625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3062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30625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30625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30625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30625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30625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30625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30625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30625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30625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30625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30625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30625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30625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30625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rsid w:val="00F30625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1">
    <w:name w:val="Table Grid 1"/>
    <w:basedOn w:val="TableNormal"/>
    <w:uiPriority w:val="99"/>
    <w:semiHidden/>
    <w:unhideWhenUsed/>
    <w:rsid w:val="00F3062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30625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30625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30625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3062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3062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30625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30625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F30625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30625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30625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3062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3062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30625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30625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30625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F3062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30625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30625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3062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30625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30625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306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30625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30625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30625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CHeading">
    <w:name w:val="TOC Heading"/>
    <w:basedOn w:val="Heading1"/>
    <w:next w:val="Normal"/>
    <w:uiPriority w:val="16"/>
    <w:semiHidden/>
    <w:unhideWhenUsed/>
    <w:rsid w:val="00F30625"/>
    <w:pPr>
      <w:keepNext/>
      <w:keepLines/>
      <w:spacing w:before="480"/>
      <w:ind w:firstLine="0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customStyle="1" w:styleId="ColorfulGrid2">
    <w:name w:val="Colorful Grid2"/>
    <w:basedOn w:val="TableNormal"/>
    <w:uiPriority w:val="73"/>
    <w:rsid w:val="00232FA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ColorfulList2">
    <w:name w:val="Colorful List2"/>
    <w:basedOn w:val="TableNormal"/>
    <w:uiPriority w:val="72"/>
    <w:rsid w:val="00232FA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ColorfulShading2">
    <w:name w:val="Colorful Shading2"/>
    <w:basedOn w:val="TableNormal"/>
    <w:uiPriority w:val="71"/>
    <w:rsid w:val="00232FA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DarkList2">
    <w:name w:val="Dark List2"/>
    <w:basedOn w:val="TableNormal"/>
    <w:uiPriority w:val="70"/>
    <w:rsid w:val="00232FA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LightGrid2">
    <w:name w:val="Light Grid2"/>
    <w:basedOn w:val="TableNormal"/>
    <w:uiPriority w:val="62"/>
    <w:rsid w:val="00232FA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2">
    <w:name w:val="Light Grid - Accent 12"/>
    <w:basedOn w:val="TableNormal"/>
    <w:uiPriority w:val="62"/>
    <w:rsid w:val="00232FA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List2">
    <w:name w:val="Light List2"/>
    <w:basedOn w:val="TableNormal"/>
    <w:uiPriority w:val="61"/>
    <w:rsid w:val="00232FA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2">
    <w:name w:val="Light List - Accent 12"/>
    <w:basedOn w:val="TableNormal"/>
    <w:uiPriority w:val="61"/>
    <w:rsid w:val="00232FA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LightShading2">
    <w:name w:val="Light Shading2"/>
    <w:basedOn w:val="TableNormal"/>
    <w:uiPriority w:val="60"/>
    <w:rsid w:val="00232FA4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2">
    <w:name w:val="Light Shading - Accent 12"/>
    <w:basedOn w:val="TableNormal"/>
    <w:uiPriority w:val="60"/>
    <w:rsid w:val="00232FA4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MediumGrid12">
    <w:name w:val="Medium Grid 12"/>
    <w:basedOn w:val="TableNormal"/>
    <w:uiPriority w:val="67"/>
    <w:rsid w:val="00232FA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MediumGrid22">
    <w:name w:val="Medium Grid 22"/>
    <w:basedOn w:val="TableNormal"/>
    <w:uiPriority w:val="68"/>
    <w:rsid w:val="00232FA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2">
    <w:name w:val="Medium Grid 32"/>
    <w:basedOn w:val="TableNormal"/>
    <w:uiPriority w:val="69"/>
    <w:rsid w:val="00232FA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MediumList12">
    <w:name w:val="Medium List 12"/>
    <w:basedOn w:val="TableNormal"/>
    <w:uiPriority w:val="65"/>
    <w:rsid w:val="00232FA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2">
    <w:name w:val="Medium List 1 - Accent 12"/>
    <w:basedOn w:val="TableNormal"/>
    <w:uiPriority w:val="65"/>
    <w:rsid w:val="00232FA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MediumList22">
    <w:name w:val="Medium List 22"/>
    <w:basedOn w:val="TableNormal"/>
    <w:uiPriority w:val="66"/>
    <w:rsid w:val="00232FA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Shading12">
    <w:name w:val="Medium Shading 12"/>
    <w:basedOn w:val="TableNormal"/>
    <w:uiPriority w:val="63"/>
    <w:rsid w:val="00232FA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">
    <w:name w:val="Medium Shading 1 - Accent 12"/>
    <w:basedOn w:val="TableNormal"/>
    <w:uiPriority w:val="63"/>
    <w:rsid w:val="00232FA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2">
    <w:name w:val="Medium Shading 22"/>
    <w:basedOn w:val="TableNormal"/>
    <w:uiPriority w:val="64"/>
    <w:rsid w:val="00232FA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2">
    <w:name w:val="Medium Shading 2 - Accent 12"/>
    <w:basedOn w:val="TableNormal"/>
    <w:uiPriority w:val="64"/>
    <w:rsid w:val="00232FA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995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M%20Office\AM%20Templates\Agree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Agreement</Template>
  <TotalTime>62</TotalTime>
  <Pages>4</Pages>
  <Words>601</Words>
  <Characters>3427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Agreement</vt:lpstr>
    </vt:vector>
  </TitlesOfParts>
  <Company>Allen, Matkins, Leck, Gamble &amp; Mallory LLP</Company>
  <LinksUpToDate>false</LinksUpToDate>
  <CharactersWithSpaces>4020</CharactersWithSpaces>
  <SharedDoc>false</SharedDoc>
  <HLinks>
    <vt:vector size="12" baseType="variant">
      <vt:variant>
        <vt:i4>3407890</vt:i4>
      </vt:variant>
      <vt:variant>
        <vt:i4>3</vt:i4>
      </vt:variant>
      <vt:variant>
        <vt:i4>0</vt:i4>
      </vt:variant>
      <vt:variant>
        <vt:i4>5</vt:i4>
      </vt:variant>
      <vt:variant>
        <vt:lpwstr>mailto:LoanAdministration@AuctionFinance.com</vt:lpwstr>
      </vt:variant>
      <vt:variant>
        <vt:lpwstr/>
      </vt:variant>
      <vt:variant>
        <vt:i4>3407890</vt:i4>
      </vt:variant>
      <vt:variant>
        <vt:i4>0</vt:i4>
      </vt:variant>
      <vt:variant>
        <vt:i4>0</vt:i4>
      </vt:variant>
      <vt:variant>
        <vt:i4>5</vt:i4>
      </vt:variant>
      <vt:variant>
        <vt:lpwstr>mailto:LoanAdministration@AuctionFinance.com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Agreement</dc:title>
  <dc:creator>Allen Matkins</dc:creator>
  <cp:lastModifiedBy>Nadeem Elsewehy</cp:lastModifiedBy>
  <cp:revision>11</cp:revision>
  <cp:lastPrinted>2013-02-04T20:33:00Z</cp:lastPrinted>
  <dcterms:created xsi:type="dcterms:W3CDTF">2017-01-04T15:55:00Z</dcterms:created>
  <dcterms:modified xsi:type="dcterms:W3CDTF">2021-03-23T20:33:00Z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374658</vt:lpwstr>
  </property>
  <property fmtid="{D5CDD505-2E9C-101B-9397-08002B2CF9AE}" pid="3" name="Document number">
    <vt:lpwstr>1097977</vt:lpwstr>
  </property>
  <property fmtid="{D5CDD505-2E9C-101B-9397-08002B2CF9AE}" pid="4" name="Matter">
    <vt:lpwstr>00001</vt:lpwstr>
  </property>
  <property fmtid="{D5CDD505-2E9C-101B-9397-08002B2CF9AE}" pid="5" name="Document version">
    <vt:lpwstr>02</vt:lpwstr>
  </property>
  <property fmtid="{D5CDD505-2E9C-101B-9397-08002B2CF9AE}" pid="6" name="Document Type">
    <vt:lpwstr>AGMT</vt:lpwstr>
  </property>
  <property fmtid="{D5CDD505-2E9C-101B-9397-08002B2CF9AE}" pid="7" name="Document View">
    <vt:lpwstr>Page</vt:lpwstr>
  </property>
  <property fmtid="{D5CDD505-2E9C-101B-9397-08002B2CF9AE}" pid="8" name="View Percent">
    <vt:r8>-2</vt:r8>
  </property>
  <property fmtid="{D5CDD505-2E9C-101B-9397-08002B2CF9AE}" pid="9" name="Office">
    <vt:lpwstr/>
  </property>
  <property fmtid="{D5CDD505-2E9C-101B-9397-08002B2CF9AE}" pid="10" name="User Id">
    <vt:lpwstr>aklokow</vt:lpwstr>
  </property>
  <property fmtid="{D5CDD505-2E9C-101B-9397-08002B2CF9AE}" pid="11" name="User Name">
    <vt:lpwstr>Klokow, Anne</vt:lpwstr>
  </property>
  <property fmtid="{D5CDD505-2E9C-101B-9397-08002B2CF9AE}" pid="12" name="Document toolbars">
    <vt:lpwstr/>
  </property>
  <property fmtid="{D5CDD505-2E9C-101B-9397-08002B2CF9AE}" pid="13" name="Document Start">
    <vt:lpwstr/>
  </property>
  <property fmtid="{D5CDD505-2E9C-101B-9397-08002B2CF9AE}" pid="14" name="Document Name">
    <vt:lpwstr/>
  </property>
  <property fmtid="{D5CDD505-2E9C-101B-9397-08002B2CF9AE}" pid="15" name="Footer Type">
    <vt:lpwstr>std;auto;Y;Y;B~1.25;YYYYYYYY-N-NNNN;1;1~ 1.25;YYYYYYYY-Y-NNNN;1;1</vt:lpwstr>
  </property>
  <property fmtid="{D5CDD505-2E9C-101B-9397-08002B2CF9AE}" pid="16" name="Macro Version">
    <vt:lpwstr>2009.01</vt:lpwstr>
  </property>
  <property fmtid="{D5CDD505-2E9C-101B-9397-08002B2CF9AE}" pid="17" name="Margins">
    <vt:lpwstr>1,1,1,1,0,0.5,.2</vt:lpwstr>
  </property>
  <property fmtid="{D5CDD505-2E9C-101B-9397-08002B2CF9AE}" pid="18" name="Footer Notes">
    <vt:lpwstr/>
  </property>
  <property fmtid="{D5CDD505-2E9C-101B-9397-08002B2CF9AE}" pid="19" name="Default Style">
    <vt:lpwstr>Flush Left</vt:lpwstr>
  </property>
  <property fmtid="{D5CDD505-2E9C-101B-9397-08002B2CF9AE}" pid="20" name="Document Subtype">
    <vt:lpwstr>Agreement</vt:lpwstr>
  </property>
  <property fmtid="{D5CDD505-2E9C-101B-9397-08002B2CF9AE}" pid="21" name="User Init">
    <vt:lpwstr>aek</vt:lpwstr>
  </property>
  <property fmtid="{D5CDD505-2E9C-101B-9397-08002B2CF9AE}" pid="22" name="Typist Init">
    <vt:lpwstr>slp</vt:lpwstr>
  </property>
  <property fmtid="{D5CDD505-2E9C-101B-9397-08002B2CF9AE}" pid="23" name="Footer Draft">
    <vt:lpwstr> DRAFT</vt:lpwstr>
  </property>
  <property fmtid="{D5CDD505-2E9C-101B-9397-08002B2CF9AE}" pid="24" name="Document Library">
    <vt:lpwstr>OC</vt:lpwstr>
  </property>
  <property fmtid="{D5CDD505-2E9C-101B-9397-08002B2CF9AE}" pid="25" name="Department">
    <vt:lpwstr/>
  </property>
  <property fmtid="{D5CDD505-2E9C-101B-9397-08002B2CF9AE}" pid="26" name="Docs Subtype">
    <vt:lpwstr>MISC_FINANCE</vt:lpwstr>
  </property>
</Properties>
</file>